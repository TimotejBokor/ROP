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Override PartName="/word/footer8.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glossary/document.xml" ContentType="application/vnd.openxmlformats-officedocument.wordprocessingml.document.glossary+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B00B1" w:rsidRDefault="003B00B1" w:rsidP="004E69F7">
      <w:pPr>
        <w:pStyle w:val="Titulok-kola"/>
      </w:pPr>
      <w:r w:rsidRPr="00F26683">
        <w:t>STREDNÁ PRIEMYSELNÁ ŠKOLA ELEKTROTECHNICKÁ</w:t>
      </w:r>
      <w:r w:rsidRPr="00F26683">
        <w:br/>
        <w:t>KOMENSKÉHO 44, 040 01 KOŠICE</w:t>
      </w:r>
    </w:p>
    <w:p w:rsidR="00F26683" w:rsidRDefault="00F26683" w:rsidP="00F26683"/>
    <w:p w:rsidR="00F26683" w:rsidRDefault="00F26683" w:rsidP="00F26683"/>
    <w:p w:rsidR="00F26683" w:rsidRDefault="00F26683" w:rsidP="00F26683"/>
    <w:p w:rsidR="00F26683" w:rsidRDefault="00F26683" w:rsidP="00F26683"/>
    <w:p w:rsidR="00F26683" w:rsidRDefault="00F26683" w:rsidP="00F26683"/>
    <w:p w:rsidR="00F26683" w:rsidRDefault="00F26683" w:rsidP="00F26683"/>
    <w:p w:rsidR="00F26683" w:rsidRPr="00F26683" w:rsidRDefault="00F26683" w:rsidP="00F26683"/>
    <w:p w:rsidR="00F26683" w:rsidRPr="0032788C" w:rsidRDefault="0032788C" w:rsidP="0032788C">
      <w:pPr>
        <w:pStyle w:val="Titulok-kola"/>
        <w:rPr>
          <w:b/>
          <w:sz w:val="36"/>
          <w:szCs w:val="36"/>
        </w:rPr>
      </w:pPr>
      <w:r w:rsidRPr="0032788C">
        <w:rPr>
          <w:b/>
          <w:sz w:val="36"/>
          <w:szCs w:val="36"/>
        </w:rPr>
        <w:t>monidrone</w:t>
      </w:r>
    </w:p>
    <w:p w:rsidR="00F26683" w:rsidRDefault="00F26683" w:rsidP="00F26683">
      <w:pPr>
        <w:pStyle w:val="Titulok-kola"/>
      </w:pPr>
    </w:p>
    <w:p w:rsidR="00756565" w:rsidRDefault="00756565" w:rsidP="00F26683">
      <w:pPr>
        <w:pStyle w:val="Titulok-kola"/>
      </w:pPr>
    </w:p>
    <w:p w:rsidR="00F26683" w:rsidRDefault="00F26683" w:rsidP="00F26683">
      <w:pPr>
        <w:pStyle w:val="Titulok-kola"/>
      </w:pPr>
    </w:p>
    <w:p w:rsidR="00F26683" w:rsidRDefault="0032788C" w:rsidP="00F26683">
      <w:pPr>
        <w:pStyle w:val="Titulok-kola"/>
      </w:pPr>
      <w:r>
        <w:t>Timotej Bokor</w:t>
      </w:r>
    </w:p>
    <w:p w:rsidR="00756565" w:rsidRDefault="00756565" w:rsidP="00F26683">
      <w:pPr>
        <w:pStyle w:val="Titulok-kola"/>
      </w:pPr>
    </w:p>
    <w:p w:rsidR="00F26683" w:rsidRDefault="00F26683" w:rsidP="00F26683">
      <w:pPr>
        <w:pStyle w:val="Titulok-kola"/>
      </w:pPr>
    </w:p>
    <w:p w:rsidR="00F26683" w:rsidRPr="0032788C" w:rsidRDefault="0032788C" w:rsidP="002C0BE0">
      <w:pPr>
        <w:pStyle w:val="Titulok-rokvytvorenia"/>
        <w:rPr>
          <w:b w:val="0"/>
        </w:rPr>
      </w:pPr>
      <w:r>
        <w:t>2026</w:t>
      </w:r>
    </w:p>
    <w:p w:rsidR="00F26683" w:rsidRDefault="00F26683" w:rsidP="00F26683">
      <w:pPr>
        <w:pStyle w:val="Titulok-kola"/>
        <w:rPr>
          <w:b/>
        </w:rPr>
        <w:sectPr w:rsidR="00F26683" w:rsidSect="00B31A18">
          <w:headerReference w:type="even" r:id="rId8"/>
          <w:headerReference w:type="default" r:id="rId9"/>
          <w:footerReference w:type="even" r:id="rId10"/>
          <w:footerReference w:type="default" r:id="rId11"/>
          <w:headerReference w:type="first" r:id="rId12"/>
          <w:footerReference w:type="first" r:id="rId13"/>
          <w:pgSz w:w="11906" w:h="16838"/>
          <w:pgMar w:top="1418" w:right="1418" w:bottom="851" w:left="1418" w:header="709" w:footer="709" w:gutter="0"/>
          <w:pgNumType w:start="0"/>
          <w:cols w:space="708"/>
          <w:docGrid w:linePitch="360"/>
        </w:sectPr>
      </w:pPr>
    </w:p>
    <w:p w:rsidR="002C0BE0" w:rsidRDefault="002C0BE0" w:rsidP="002C0BE0">
      <w:pPr>
        <w:pStyle w:val="Titulok-kola"/>
      </w:pPr>
      <w:r w:rsidRPr="00F26683">
        <w:lastRenderedPageBreak/>
        <w:t>STREDNÁ PRIEMYSELNÁ ŠKOLA ELEKTROTECHNICKÁ</w:t>
      </w:r>
      <w:r w:rsidRPr="00F26683">
        <w:br/>
        <w:t>KOMENSKÉHO 44, 040 01 KOŠICE</w:t>
      </w:r>
    </w:p>
    <w:p w:rsidR="002C0BE0" w:rsidRDefault="002C0BE0" w:rsidP="002C0BE0"/>
    <w:p w:rsidR="002C0BE0" w:rsidRDefault="002C0BE0" w:rsidP="002C0BE0"/>
    <w:p w:rsidR="002C0BE0" w:rsidRDefault="002C0BE0" w:rsidP="002C0BE0"/>
    <w:p w:rsidR="002C0BE0" w:rsidRDefault="002C0BE0" w:rsidP="002C0BE0"/>
    <w:p w:rsidR="0032788C" w:rsidRPr="0032788C" w:rsidRDefault="0032788C" w:rsidP="0032788C">
      <w:pPr>
        <w:pStyle w:val="Titulok-kola"/>
        <w:rPr>
          <w:sz w:val="36"/>
          <w:szCs w:val="36"/>
        </w:rPr>
      </w:pPr>
      <w:r>
        <w:rPr>
          <w:sz w:val="36"/>
          <w:szCs w:val="36"/>
        </w:rPr>
        <w:t>monidrone</w:t>
      </w:r>
    </w:p>
    <w:p w:rsidR="002C0BE0" w:rsidRDefault="002C0BE0" w:rsidP="00756565">
      <w:pPr>
        <w:pStyle w:val="Titulok-popisprce"/>
      </w:pPr>
    </w:p>
    <w:p w:rsidR="002C0BE0" w:rsidRDefault="00816C0E" w:rsidP="002C0BE0">
      <w:pPr>
        <w:pStyle w:val="Titulok-popisprce"/>
      </w:pPr>
      <w:sdt>
        <w:sdtPr>
          <w:alias w:val="Typ práce"/>
          <w:tag w:val="Typ práce"/>
          <w:id w:val="1789383743"/>
          <w:lock w:val="sdtLocked"/>
          <w:placeholder>
            <w:docPart w:val="C72205A17D804FD4AFC2A0CB48BD5A82"/>
          </w:placeholder>
          <w:comboBox>
            <w:listItem w:displayText="Záverečná práca" w:value="Záverečná práca"/>
            <w:listItem w:displayText="Absolventská práca" w:value="Absolventská práca"/>
          </w:comboBox>
        </w:sdtPr>
        <w:sdtContent>
          <w:r w:rsidR="006055D1">
            <w:t>Záverečná práca</w:t>
          </w:r>
        </w:sdtContent>
      </w:sdt>
      <w:r w:rsidR="002117E9">
        <w:br/>
      </w:r>
    </w:p>
    <w:p w:rsidR="002C0BE0" w:rsidRPr="006055D1" w:rsidRDefault="00816C0E" w:rsidP="006055D1">
      <w:pPr>
        <w:pStyle w:val="Titulok-popisprce"/>
      </w:pPr>
      <w:sdt>
        <w:sdtPr>
          <w:alias w:val="Typ záverečnej skúšky"/>
          <w:tag w:val="Typ záverečnej skúšky"/>
          <w:id w:val="-1258285784"/>
          <w:placeholder>
            <w:docPart w:val="B6CEBC6FC49B410C88BE3F72A7A2CE45"/>
          </w:placeholder>
          <w:comboBox>
            <w:listItem w:displayText="Praktická časť odbornej zložky maturitnej skúšky" w:value="Praktická časť odbornej zložky maturitnej skúšky"/>
            <w:listItem w:displayText="Praktická časť absolventskej skúšky" w:value="Praktická časť absolventskej skúšky"/>
          </w:comboBox>
        </w:sdtPr>
        <w:sdtContent>
          <w:r w:rsidR="006055D1">
            <w:t>Praktická časť odbornej zložky maturitnej skúšky</w:t>
          </w:r>
        </w:sdtContent>
      </w:sdt>
      <w:r w:rsidR="006055D1">
        <w:br/>
      </w:r>
      <w:sdt>
        <w:sdtPr>
          <w:alias w:val="Typ obhajoby práce"/>
          <w:tag w:val="Typ obhajoby práce"/>
          <w:id w:val="2128282265"/>
          <w:placeholder>
            <w:docPart w:val="60DA182283A7456BA0CB6B0F1F3F5DC0"/>
          </w:placeholder>
          <w:comboBox>
            <w:listItem w:displayText="Forma: Obhajoba vlastného projektu" w:value="Forma: Obhajoba vlastného projektu"/>
            <w:listItem w:displayText="Forma: Obhajoba úspešnej súťažnej práce SOČ" w:value="Forma: Obhajoba úspešnej súťažnej práce SOČ"/>
          </w:comboBox>
        </w:sdtPr>
        <w:sdtContent>
          <w:r w:rsidR="006055D1">
            <w:t>Forma: Obhajoba vlastného projektu</w:t>
          </w:r>
        </w:sdtContent>
      </w:sdt>
    </w:p>
    <w:p w:rsidR="002C0BE0" w:rsidRDefault="002C0BE0" w:rsidP="002C0BE0">
      <w:pPr>
        <w:pStyle w:val="Titulok-kola"/>
        <w:rPr>
          <w:b/>
        </w:rPr>
      </w:pPr>
    </w:p>
    <w:p w:rsidR="006055D1" w:rsidRDefault="006055D1" w:rsidP="006055D1">
      <w:pPr>
        <w:pStyle w:val="Titulok-popisprce"/>
      </w:pPr>
    </w:p>
    <w:p w:rsidR="006055D1" w:rsidRDefault="006055D1" w:rsidP="006055D1">
      <w:pPr>
        <w:pStyle w:val="Titulok-popisprce"/>
      </w:pPr>
    </w:p>
    <w:tbl>
      <w:tblPr>
        <w:tblStyle w:val="Mriekatabuky"/>
        <w:tblW w:w="0" w:type="auto"/>
        <w:tblLook w:val="04A0"/>
      </w:tblPr>
      <w:tblGrid>
        <w:gridCol w:w="6062"/>
        <w:gridCol w:w="3148"/>
      </w:tblGrid>
      <w:tr w:rsidR="006055D1" w:rsidTr="00756565">
        <w:tc>
          <w:tcPr>
            <w:tcW w:w="6062" w:type="dxa"/>
            <w:tcBorders>
              <w:top w:val="nil"/>
              <w:left w:val="nil"/>
              <w:bottom w:val="single" w:sz="4" w:space="0" w:color="auto"/>
              <w:right w:val="nil"/>
            </w:tcBorders>
          </w:tcPr>
          <w:p w:rsidR="006055D1" w:rsidRPr="006055D1" w:rsidRDefault="0032788C" w:rsidP="00756565">
            <w:pPr>
              <w:pStyle w:val="Titulok-rokvytvorenia"/>
              <w:spacing w:line="276" w:lineRule="auto"/>
              <w:jc w:val="left"/>
              <w:rPr>
                <w:b w:val="0"/>
              </w:rPr>
            </w:pPr>
            <w:r>
              <w:rPr>
                <w:b w:val="0"/>
              </w:rPr>
              <w:t>2026</w:t>
            </w:r>
          </w:p>
          <w:p w:rsidR="006055D1" w:rsidRDefault="006055D1" w:rsidP="00756565">
            <w:pPr>
              <w:pStyle w:val="Titulok-popisprce"/>
              <w:spacing w:line="276" w:lineRule="auto"/>
              <w:jc w:val="left"/>
            </w:pPr>
            <w:r>
              <w:t>Košice</w:t>
            </w:r>
          </w:p>
        </w:tc>
        <w:tc>
          <w:tcPr>
            <w:tcW w:w="3148" w:type="dxa"/>
            <w:tcBorders>
              <w:top w:val="nil"/>
              <w:left w:val="nil"/>
              <w:bottom w:val="single" w:sz="4" w:space="0" w:color="auto"/>
              <w:right w:val="nil"/>
            </w:tcBorders>
          </w:tcPr>
          <w:p w:rsidR="006055D1" w:rsidRDefault="006055D1" w:rsidP="00756565">
            <w:pPr>
              <w:pStyle w:val="Titulok-popisprce"/>
              <w:spacing w:line="276" w:lineRule="auto"/>
              <w:jc w:val="left"/>
              <w:rPr>
                <w:sz w:val="24"/>
              </w:rPr>
            </w:pPr>
            <w:r>
              <w:rPr>
                <w:sz w:val="24"/>
              </w:rPr>
              <w:t>Riešitelia:</w:t>
            </w:r>
          </w:p>
          <w:p w:rsidR="006055D1" w:rsidRDefault="0032788C" w:rsidP="00756565">
            <w:pPr>
              <w:pStyle w:val="Titulok-popisprce"/>
              <w:spacing w:line="276" w:lineRule="auto"/>
              <w:jc w:val="left"/>
              <w:rPr>
                <w:sz w:val="24"/>
              </w:rPr>
            </w:pPr>
            <w:r>
              <w:rPr>
                <w:sz w:val="24"/>
              </w:rPr>
              <w:t>Timotej Bokor</w:t>
            </w:r>
            <w:r w:rsidR="00C33CD9">
              <w:rPr>
                <w:sz w:val="24"/>
              </w:rPr>
              <w:t>, IV.A</w:t>
            </w:r>
          </w:p>
          <w:p w:rsidR="006055D1" w:rsidRDefault="006055D1" w:rsidP="00756565">
            <w:pPr>
              <w:pStyle w:val="Titulok-popisprce"/>
              <w:spacing w:line="276" w:lineRule="auto"/>
              <w:jc w:val="left"/>
              <w:rPr>
                <w:sz w:val="24"/>
              </w:rPr>
            </w:pPr>
          </w:p>
          <w:p w:rsidR="001D2E42" w:rsidRPr="006055D1" w:rsidRDefault="006055D1" w:rsidP="00756565">
            <w:pPr>
              <w:pStyle w:val="Titulok-popisprce"/>
              <w:spacing w:line="276" w:lineRule="auto"/>
              <w:jc w:val="left"/>
              <w:rPr>
                <w:sz w:val="24"/>
              </w:rPr>
            </w:pPr>
            <w:r>
              <w:rPr>
                <w:sz w:val="24"/>
              </w:rPr>
              <w:t xml:space="preserve">Ročník štúdia: </w:t>
            </w:r>
            <w:sdt>
              <w:sdtPr>
                <w:rPr>
                  <w:sz w:val="24"/>
                </w:rPr>
                <w:alias w:val="Ročník štúdia"/>
                <w:tag w:val="Ročník štúdia"/>
                <w:id w:val="-1022860303"/>
                <w:placeholder>
                  <w:docPart w:val="2706D7EC284D429AA828A15E54027250"/>
                </w:placeholder>
                <w:comboBox>
                  <w:listItem w:displayText="tretí" w:value="tretí"/>
                  <w:listItem w:displayText="štvrtý" w:value="štvrtý"/>
                </w:comboBox>
              </w:sdtPr>
              <w:sdtContent>
                <w:r w:rsidR="0032788C">
                  <w:rPr>
                    <w:sz w:val="24"/>
                  </w:rPr>
                  <w:t>štvrtý</w:t>
                </w:r>
              </w:sdtContent>
            </w:sdt>
          </w:p>
        </w:tc>
      </w:tr>
      <w:tr w:rsidR="006055D1" w:rsidTr="00756565">
        <w:tc>
          <w:tcPr>
            <w:tcW w:w="6062" w:type="dxa"/>
            <w:tcBorders>
              <w:top w:val="single" w:sz="4" w:space="0" w:color="auto"/>
              <w:left w:val="nil"/>
              <w:bottom w:val="nil"/>
              <w:right w:val="nil"/>
            </w:tcBorders>
          </w:tcPr>
          <w:p w:rsidR="006055D1" w:rsidRDefault="006055D1" w:rsidP="006055D1">
            <w:pPr>
              <w:pStyle w:val="Titulok-popisprce"/>
            </w:pPr>
          </w:p>
        </w:tc>
        <w:tc>
          <w:tcPr>
            <w:tcW w:w="3148" w:type="dxa"/>
            <w:tcBorders>
              <w:top w:val="single" w:sz="4" w:space="0" w:color="auto"/>
              <w:left w:val="nil"/>
              <w:bottom w:val="nil"/>
              <w:right w:val="nil"/>
            </w:tcBorders>
          </w:tcPr>
          <w:p w:rsidR="006055D1" w:rsidRDefault="001D2E42" w:rsidP="00756565">
            <w:pPr>
              <w:pStyle w:val="Titulok-popisprce"/>
              <w:spacing w:line="276" w:lineRule="auto"/>
              <w:jc w:val="left"/>
              <w:rPr>
                <w:sz w:val="24"/>
              </w:rPr>
            </w:pPr>
            <w:r>
              <w:rPr>
                <w:sz w:val="24"/>
              </w:rPr>
              <w:t>Konzultant:</w:t>
            </w:r>
          </w:p>
          <w:p w:rsidR="001D2E42" w:rsidRPr="001D2E42" w:rsidRDefault="00630F1F" w:rsidP="00756565">
            <w:pPr>
              <w:pStyle w:val="Titulok-popisprce"/>
              <w:spacing w:line="276" w:lineRule="auto"/>
              <w:jc w:val="left"/>
              <w:rPr>
                <w:sz w:val="24"/>
              </w:rPr>
            </w:pPr>
            <w:r>
              <w:rPr>
                <w:sz w:val="24"/>
              </w:rPr>
              <w:t>Mgr.Peter Zambori</w:t>
            </w:r>
          </w:p>
        </w:tc>
      </w:tr>
    </w:tbl>
    <w:p w:rsidR="006055D1" w:rsidRDefault="006055D1" w:rsidP="006055D1">
      <w:pPr>
        <w:pStyle w:val="Titulok-popisprce"/>
        <w:sectPr w:rsidR="006055D1" w:rsidSect="00F26683">
          <w:headerReference w:type="default" r:id="rId14"/>
          <w:footerReference w:type="default" r:id="rId15"/>
          <w:pgSz w:w="11906" w:h="16838"/>
          <w:pgMar w:top="1418" w:right="1418" w:bottom="851" w:left="1418" w:header="709" w:footer="709" w:gutter="0"/>
          <w:cols w:space="708"/>
          <w:docGrid w:linePitch="360"/>
        </w:sectPr>
      </w:pPr>
    </w:p>
    <w:p w:rsidR="006E444D" w:rsidRDefault="001D2E42" w:rsidP="001D2E42">
      <w:pPr>
        <w:pStyle w:val="Titulok-kola"/>
        <w:jc w:val="left"/>
      </w:pPr>
      <w:r>
        <w:lastRenderedPageBreak/>
        <w:t>namiesto tejto strany vložíte špecifikáciu témy podpísanú konzultantom a</w:t>
      </w:r>
      <w:r w:rsidR="00B31A18">
        <w:t> </w:t>
      </w:r>
      <w:r>
        <w:t>vami</w:t>
      </w:r>
      <w:r w:rsidR="00B31A18">
        <w:t xml:space="preserve">. Stranu </w:t>
      </w:r>
      <w:r w:rsidR="00B31A18" w:rsidRPr="00C33CD9">
        <w:rPr>
          <w:u w:val="single"/>
        </w:rPr>
        <w:t>nevymazávajte</w:t>
      </w:r>
      <w:r w:rsidR="00B31A18">
        <w:t>, pretože vám nebude sedieť číslovanie strán</w:t>
      </w:r>
      <w:r w:rsidR="00C33CD9">
        <w:t>!</w:t>
      </w:r>
    </w:p>
    <w:p w:rsidR="001D2E42" w:rsidRDefault="001D2E42" w:rsidP="001D2E42">
      <w:pPr>
        <w:pStyle w:val="Titulok-kola"/>
        <w:jc w:val="left"/>
        <w:sectPr w:rsidR="001D2E42" w:rsidSect="00F26683">
          <w:headerReference w:type="default" r:id="rId16"/>
          <w:footerReference w:type="default" r:id="rId17"/>
          <w:pgSz w:w="11906" w:h="16838"/>
          <w:pgMar w:top="1418" w:right="1418" w:bottom="851" w:left="1418" w:header="709" w:footer="709" w:gutter="0"/>
          <w:cols w:space="708"/>
          <w:docGrid w:linePitch="360"/>
        </w:sectPr>
      </w:pPr>
    </w:p>
    <w:p w:rsidR="00756565" w:rsidRDefault="00756565" w:rsidP="00D30208">
      <w:pPr>
        <w:pStyle w:val="Nadpisbezslovania"/>
      </w:pPr>
      <w:r>
        <w:lastRenderedPageBreak/>
        <w:t>Obsah</w:t>
      </w:r>
    </w:p>
    <w:p w:rsidR="00D30208" w:rsidRDefault="00816C0E">
      <w:pPr>
        <w:pStyle w:val="Obsah1"/>
        <w:tabs>
          <w:tab w:val="left" w:pos="480"/>
          <w:tab w:val="right" w:leader="dot" w:pos="9060"/>
        </w:tabs>
        <w:rPr>
          <w:rFonts w:asciiTheme="minorHAnsi" w:eastAsiaTheme="minorEastAsia" w:hAnsiTheme="minorHAnsi"/>
          <w:noProof/>
          <w:kern w:val="2"/>
          <w:szCs w:val="24"/>
          <w:lang w:eastAsia="sk-SK"/>
        </w:rPr>
      </w:pPr>
      <w:r>
        <w:fldChar w:fldCharType="begin"/>
      </w:r>
      <w:r w:rsidR="00E30603">
        <w:instrText xml:space="preserve"> TOC \o "2-3" \h \z \t "Nadpis 1;1" </w:instrText>
      </w:r>
      <w:r>
        <w:fldChar w:fldCharType="separate"/>
      </w:r>
      <w:hyperlink w:anchor="_Toc187697870" w:history="1">
        <w:r w:rsidR="00D30208" w:rsidRPr="00F62A71">
          <w:rPr>
            <w:rStyle w:val="Hypertextovprepojenie"/>
            <w:noProof/>
          </w:rPr>
          <w:t>0</w:t>
        </w:r>
        <w:r w:rsidR="00D30208">
          <w:rPr>
            <w:rFonts w:asciiTheme="minorHAnsi" w:eastAsiaTheme="minorEastAsia" w:hAnsiTheme="minorHAnsi"/>
            <w:noProof/>
            <w:kern w:val="2"/>
            <w:szCs w:val="24"/>
            <w:lang w:eastAsia="sk-SK"/>
          </w:rPr>
          <w:tab/>
        </w:r>
        <w:r w:rsidR="00D30208" w:rsidRPr="00F62A71">
          <w:rPr>
            <w:rStyle w:val="Hypertextovprepojenie"/>
            <w:noProof/>
          </w:rPr>
          <w:t>Úvod</w:t>
        </w:r>
        <w:r w:rsidR="00D30208">
          <w:rPr>
            <w:noProof/>
            <w:webHidden/>
          </w:rPr>
          <w:tab/>
        </w:r>
        <w:r>
          <w:rPr>
            <w:noProof/>
            <w:webHidden/>
          </w:rPr>
          <w:fldChar w:fldCharType="begin"/>
        </w:r>
        <w:r w:rsidR="00D30208">
          <w:rPr>
            <w:noProof/>
            <w:webHidden/>
          </w:rPr>
          <w:instrText xml:space="preserve"> PAGEREF _Toc187697870 \h </w:instrText>
        </w:r>
        <w:r>
          <w:rPr>
            <w:noProof/>
            <w:webHidden/>
          </w:rPr>
        </w:r>
        <w:r>
          <w:rPr>
            <w:noProof/>
            <w:webHidden/>
          </w:rPr>
          <w:fldChar w:fldCharType="separate"/>
        </w:r>
        <w:r w:rsidR="0032788C">
          <w:rPr>
            <w:noProof/>
            <w:webHidden/>
          </w:rPr>
          <w:t>2</w:t>
        </w:r>
        <w:r>
          <w:rPr>
            <w:noProof/>
            <w:webHidden/>
          </w:rPr>
          <w:fldChar w:fldCharType="end"/>
        </w:r>
      </w:hyperlink>
    </w:p>
    <w:p w:rsidR="00D30208" w:rsidRDefault="00816C0E">
      <w:pPr>
        <w:pStyle w:val="Obsah1"/>
        <w:tabs>
          <w:tab w:val="left" w:pos="480"/>
          <w:tab w:val="right" w:leader="dot" w:pos="9060"/>
        </w:tabs>
        <w:rPr>
          <w:rFonts w:asciiTheme="minorHAnsi" w:eastAsiaTheme="minorEastAsia" w:hAnsiTheme="minorHAnsi"/>
          <w:noProof/>
          <w:kern w:val="2"/>
          <w:szCs w:val="24"/>
          <w:lang w:eastAsia="sk-SK"/>
        </w:rPr>
      </w:pPr>
      <w:hyperlink w:anchor="_Toc187697871" w:history="1">
        <w:r w:rsidR="00D30208" w:rsidRPr="00F62A71">
          <w:rPr>
            <w:rStyle w:val="Hypertextovprepojenie"/>
            <w:noProof/>
          </w:rPr>
          <w:t>1</w:t>
        </w:r>
        <w:r w:rsidR="00D30208">
          <w:rPr>
            <w:rFonts w:asciiTheme="minorHAnsi" w:eastAsiaTheme="minorEastAsia" w:hAnsiTheme="minorHAnsi"/>
            <w:noProof/>
            <w:kern w:val="2"/>
            <w:szCs w:val="24"/>
            <w:lang w:eastAsia="sk-SK"/>
          </w:rPr>
          <w:tab/>
        </w:r>
        <w:r w:rsidR="00D30208" w:rsidRPr="00F62A71">
          <w:rPr>
            <w:rStyle w:val="Hypertextovprepojenie"/>
            <w:noProof/>
          </w:rPr>
          <w:t>Problematika a prehľad literatúry</w:t>
        </w:r>
        <w:r w:rsidR="00D30208">
          <w:rPr>
            <w:noProof/>
            <w:webHidden/>
          </w:rPr>
          <w:tab/>
        </w:r>
        <w:r>
          <w:rPr>
            <w:noProof/>
            <w:webHidden/>
          </w:rPr>
          <w:fldChar w:fldCharType="begin"/>
        </w:r>
        <w:r w:rsidR="00D30208">
          <w:rPr>
            <w:noProof/>
            <w:webHidden/>
          </w:rPr>
          <w:instrText xml:space="preserve"> PAGEREF _Toc187697871 \h </w:instrText>
        </w:r>
        <w:r>
          <w:rPr>
            <w:noProof/>
            <w:webHidden/>
          </w:rPr>
        </w:r>
        <w:r>
          <w:rPr>
            <w:noProof/>
            <w:webHidden/>
          </w:rPr>
          <w:fldChar w:fldCharType="separate"/>
        </w:r>
        <w:r w:rsidR="0032788C">
          <w:rPr>
            <w:noProof/>
            <w:webHidden/>
          </w:rPr>
          <w:t>2</w:t>
        </w:r>
        <w:r>
          <w:rPr>
            <w:noProof/>
            <w:webHidden/>
          </w:rPr>
          <w:fldChar w:fldCharType="end"/>
        </w:r>
      </w:hyperlink>
    </w:p>
    <w:p w:rsidR="00D30208" w:rsidRDefault="00816C0E">
      <w:pPr>
        <w:pStyle w:val="Obsah2"/>
        <w:tabs>
          <w:tab w:val="left" w:pos="960"/>
          <w:tab w:val="right" w:leader="dot" w:pos="9060"/>
        </w:tabs>
        <w:rPr>
          <w:rFonts w:asciiTheme="minorHAnsi" w:eastAsiaTheme="minorEastAsia" w:hAnsiTheme="minorHAnsi"/>
          <w:noProof/>
          <w:kern w:val="2"/>
          <w:szCs w:val="24"/>
          <w:lang w:eastAsia="sk-SK"/>
        </w:rPr>
      </w:pPr>
      <w:hyperlink w:anchor="_Toc187697872" w:history="1">
        <w:r w:rsidR="00D30208" w:rsidRPr="00F62A71">
          <w:rPr>
            <w:rStyle w:val="Hypertextovprepojenie"/>
            <w:noProof/>
          </w:rPr>
          <w:t>1.1</w:t>
        </w:r>
        <w:r w:rsidR="00D30208">
          <w:rPr>
            <w:rFonts w:asciiTheme="minorHAnsi" w:eastAsiaTheme="minorEastAsia" w:hAnsiTheme="minorHAnsi"/>
            <w:noProof/>
            <w:kern w:val="2"/>
            <w:szCs w:val="24"/>
            <w:lang w:eastAsia="sk-SK"/>
          </w:rPr>
          <w:tab/>
        </w:r>
        <w:r w:rsidR="00D30208" w:rsidRPr="00F62A71">
          <w:rPr>
            <w:rStyle w:val="Hypertextovprepojenie"/>
            <w:noProof/>
          </w:rPr>
          <w:t>Prehľad existujúcich riešení</w:t>
        </w:r>
        <w:r w:rsidR="00D30208">
          <w:rPr>
            <w:noProof/>
            <w:webHidden/>
          </w:rPr>
          <w:tab/>
        </w:r>
        <w:r>
          <w:rPr>
            <w:noProof/>
            <w:webHidden/>
          </w:rPr>
          <w:fldChar w:fldCharType="begin"/>
        </w:r>
        <w:r w:rsidR="00D30208">
          <w:rPr>
            <w:noProof/>
            <w:webHidden/>
          </w:rPr>
          <w:instrText xml:space="preserve"> PAGEREF _Toc187697872 \h </w:instrText>
        </w:r>
        <w:r>
          <w:rPr>
            <w:noProof/>
            <w:webHidden/>
          </w:rPr>
        </w:r>
        <w:r>
          <w:rPr>
            <w:noProof/>
            <w:webHidden/>
          </w:rPr>
          <w:fldChar w:fldCharType="separate"/>
        </w:r>
        <w:r w:rsidR="0032788C">
          <w:rPr>
            <w:noProof/>
            <w:webHidden/>
          </w:rPr>
          <w:t>2</w:t>
        </w:r>
        <w:r>
          <w:rPr>
            <w:noProof/>
            <w:webHidden/>
          </w:rPr>
          <w:fldChar w:fldCharType="end"/>
        </w:r>
      </w:hyperlink>
    </w:p>
    <w:p w:rsidR="00D30208" w:rsidRDefault="00816C0E">
      <w:pPr>
        <w:pStyle w:val="Obsah2"/>
        <w:tabs>
          <w:tab w:val="left" w:pos="960"/>
          <w:tab w:val="right" w:leader="dot" w:pos="9060"/>
        </w:tabs>
        <w:rPr>
          <w:rFonts w:asciiTheme="minorHAnsi" w:eastAsiaTheme="minorEastAsia" w:hAnsiTheme="minorHAnsi"/>
          <w:noProof/>
          <w:kern w:val="2"/>
          <w:szCs w:val="24"/>
          <w:lang w:eastAsia="sk-SK"/>
        </w:rPr>
      </w:pPr>
      <w:hyperlink w:anchor="_Toc187697873" w:history="1">
        <w:r w:rsidR="00D30208" w:rsidRPr="00F62A71">
          <w:rPr>
            <w:rStyle w:val="Hypertextovprepojenie"/>
            <w:noProof/>
          </w:rPr>
          <w:t>1.2</w:t>
        </w:r>
        <w:r w:rsidR="00D30208">
          <w:rPr>
            <w:rFonts w:asciiTheme="minorHAnsi" w:eastAsiaTheme="minorEastAsia" w:hAnsiTheme="minorHAnsi"/>
            <w:noProof/>
            <w:kern w:val="2"/>
            <w:szCs w:val="24"/>
            <w:lang w:eastAsia="sk-SK"/>
          </w:rPr>
          <w:tab/>
        </w:r>
        <w:r w:rsidR="00D30208" w:rsidRPr="00F62A71">
          <w:rPr>
            <w:rStyle w:val="Hypertextovprepojenie"/>
            <w:noProof/>
          </w:rPr>
          <w:t>Použité technológie</w:t>
        </w:r>
        <w:r w:rsidR="00D30208">
          <w:rPr>
            <w:noProof/>
            <w:webHidden/>
          </w:rPr>
          <w:tab/>
        </w:r>
        <w:r>
          <w:rPr>
            <w:noProof/>
            <w:webHidden/>
          </w:rPr>
          <w:fldChar w:fldCharType="begin"/>
        </w:r>
        <w:r w:rsidR="00D30208">
          <w:rPr>
            <w:noProof/>
            <w:webHidden/>
          </w:rPr>
          <w:instrText xml:space="preserve"> PAGEREF _Toc187697873 \h </w:instrText>
        </w:r>
        <w:r>
          <w:rPr>
            <w:noProof/>
            <w:webHidden/>
          </w:rPr>
        </w:r>
        <w:r>
          <w:rPr>
            <w:noProof/>
            <w:webHidden/>
          </w:rPr>
          <w:fldChar w:fldCharType="separate"/>
        </w:r>
        <w:r w:rsidR="0032788C">
          <w:rPr>
            <w:noProof/>
            <w:webHidden/>
          </w:rPr>
          <w:t>2</w:t>
        </w:r>
        <w:r>
          <w:rPr>
            <w:noProof/>
            <w:webHidden/>
          </w:rPr>
          <w:fldChar w:fldCharType="end"/>
        </w:r>
      </w:hyperlink>
    </w:p>
    <w:p w:rsidR="00D30208" w:rsidRDefault="00816C0E">
      <w:pPr>
        <w:pStyle w:val="Obsah1"/>
        <w:tabs>
          <w:tab w:val="left" w:pos="480"/>
          <w:tab w:val="right" w:leader="dot" w:pos="9060"/>
        </w:tabs>
        <w:rPr>
          <w:rFonts w:asciiTheme="minorHAnsi" w:eastAsiaTheme="minorEastAsia" w:hAnsiTheme="minorHAnsi"/>
          <w:noProof/>
          <w:kern w:val="2"/>
          <w:szCs w:val="24"/>
          <w:lang w:eastAsia="sk-SK"/>
        </w:rPr>
      </w:pPr>
      <w:hyperlink w:anchor="_Toc187697874" w:history="1">
        <w:r w:rsidR="00D30208" w:rsidRPr="00F62A71">
          <w:rPr>
            <w:rStyle w:val="Hypertextovprepojenie"/>
            <w:noProof/>
          </w:rPr>
          <w:t>2</w:t>
        </w:r>
        <w:r w:rsidR="00D30208">
          <w:rPr>
            <w:rFonts w:asciiTheme="minorHAnsi" w:eastAsiaTheme="minorEastAsia" w:hAnsiTheme="minorHAnsi"/>
            <w:noProof/>
            <w:kern w:val="2"/>
            <w:szCs w:val="24"/>
            <w:lang w:eastAsia="sk-SK"/>
          </w:rPr>
          <w:tab/>
        </w:r>
        <w:r w:rsidR="00D30208" w:rsidRPr="00F62A71">
          <w:rPr>
            <w:rStyle w:val="Hypertextovprepojenie"/>
            <w:noProof/>
          </w:rPr>
          <w:t>Ciele práce</w:t>
        </w:r>
        <w:r w:rsidR="00D30208">
          <w:rPr>
            <w:noProof/>
            <w:webHidden/>
          </w:rPr>
          <w:tab/>
        </w:r>
        <w:r>
          <w:rPr>
            <w:noProof/>
            <w:webHidden/>
          </w:rPr>
          <w:fldChar w:fldCharType="begin"/>
        </w:r>
        <w:r w:rsidR="00D30208">
          <w:rPr>
            <w:noProof/>
            <w:webHidden/>
          </w:rPr>
          <w:instrText xml:space="preserve"> PAGEREF _Toc187697874 \h </w:instrText>
        </w:r>
        <w:r>
          <w:rPr>
            <w:noProof/>
            <w:webHidden/>
          </w:rPr>
        </w:r>
        <w:r>
          <w:rPr>
            <w:noProof/>
            <w:webHidden/>
          </w:rPr>
          <w:fldChar w:fldCharType="separate"/>
        </w:r>
        <w:r w:rsidR="0032788C">
          <w:rPr>
            <w:noProof/>
            <w:webHidden/>
          </w:rPr>
          <w:t>2</w:t>
        </w:r>
        <w:r>
          <w:rPr>
            <w:noProof/>
            <w:webHidden/>
          </w:rPr>
          <w:fldChar w:fldCharType="end"/>
        </w:r>
      </w:hyperlink>
    </w:p>
    <w:p w:rsidR="00D30208" w:rsidRDefault="00816C0E">
      <w:pPr>
        <w:pStyle w:val="Obsah1"/>
        <w:tabs>
          <w:tab w:val="left" w:pos="480"/>
          <w:tab w:val="right" w:leader="dot" w:pos="9060"/>
        </w:tabs>
        <w:rPr>
          <w:rFonts w:asciiTheme="minorHAnsi" w:eastAsiaTheme="minorEastAsia" w:hAnsiTheme="minorHAnsi"/>
          <w:noProof/>
          <w:kern w:val="2"/>
          <w:szCs w:val="24"/>
          <w:lang w:eastAsia="sk-SK"/>
        </w:rPr>
      </w:pPr>
      <w:hyperlink w:anchor="_Toc187697875" w:history="1">
        <w:r w:rsidR="00D30208" w:rsidRPr="00F62A71">
          <w:rPr>
            <w:rStyle w:val="Hypertextovprepojenie"/>
            <w:noProof/>
          </w:rPr>
          <w:t>3</w:t>
        </w:r>
        <w:r w:rsidR="00D30208">
          <w:rPr>
            <w:rFonts w:asciiTheme="minorHAnsi" w:eastAsiaTheme="minorEastAsia" w:hAnsiTheme="minorHAnsi"/>
            <w:noProof/>
            <w:kern w:val="2"/>
            <w:szCs w:val="24"/>
            <w:lang w:eastAsia="sk-SK"/>
          </w:rPr>
          <w:tab/>
        </w:r>
        <w:r w:rsidR="00D30208" w:rsidRPr="00F62A71">
          <w:rPr>
            <w:rStyle w:val="Hypertextovprepojenie"/>
            <w:noProof/>
          </w:rPr>
          <w:t>Materiál a metodika</w:t>
        </w:r>
        <w:r w:rsidR="00D30208">
          <w:rPr>
            <w:noProof/>
            <w:webHidden/>
          </w:rPr>
          <w:tab/>
        </w:r>
        <w:r>
          <w:rPr>
            <w:noProof/>
            <w:webHidden/>
          </w:rPr>
          <w:fldChar w:fldCharType="begin"/>
        </w:r>
        <w:r w:rsidR="00D30208">
          <w:rPr>
            <w:noProof/>
            <w:webHidden/>
          </w:rPr>
          <w:instrText xml:space="preserve"> PAGEREF _Toc187697875 \h </w:instrText>
        </w:r>
        <w:r>
          <w:rPr>
            <w:noProof/>
            <w:webHidden/>
          </w:rPr>
        </w:r>
        <w:r>
          <w:rPr>
            <w:noProof/>
            <w:webHidden/>
          </w:rPr>
          <w:fldChar w:fldCharType="separate"/>
        </w:r>
        <w:r w:rsidR="0032788C">
          <w:rPr>
            <w:noProof/>
            <w:webHidden/>
          </w:rPr>
          <w:t>2</w:t>
        </w:r>
        <w:r>
          <w:rPr>
            <w:noProof/>
            <w:webHidden/>
          </w:rPr>
          <w:fldChar w:fldCharType="end"/>
        </w:r>
      </w:hyperlink>
    </w:p>
    <w:p w:rsidR="00D30208" w:rsidRDefault="00816C0E">
      <w:pPr>
        <w:pStyle w:val="Obsah1"/>
        <w:tabs>
          <w:tab w:val="left" w:pos="480"/>
          <w:tab w:val="right" w:leader="dot" w:pos="9060"/>
        </w:tabs>
        <w:rPr>
          <w:rFonts w:asciiTheme="minorHAnsi" w:eastAsiaTheme="minorEastAsia" w:hAnsiTheme="minorHAnsi"/>
          <w:noProof/>
          <w:kern w:val="2"/>
          <w:szCs w:val="24"/>
          <w:lang w:eastAsia="sk-SK"/>
        </w:rPr>
      </w:pPr>
      <w:hyperlink w:anchor="_Toc187697876" w:history="1">
        <w:r w:rsidR="00D30208" w:rsidRPr="00F62A71">
          <w:rPr>
            <w:rStyle w:val="Hypertextovprepojenie"/>
            <w:noProof/>
          </w:rPr>
          <w:t>4</w:t>
        </w:r>
        <w:r w:rsidR="00D30208">
          <w:rPr>
            <w:rFonts w:asciiTheme="minorHAnsi" w:eastAsiaTheme="minorEastAsia" w:hAnsiTheme="minorHAnsi"/>
            <w:noProof/>
            <w:kern w:val="2"/>
            <w:szCs w:val="24"/>
            <w:lang w:eastAsia="sk-SK"/>
          </w:rPr>
          <w:tab/>
        </w:r>
        <w:r w:rsidR="00D30208" w:rsidRPr="00F62A71">
          <w:rPr>
            <w:rStyle w:val="Hypertextovprepojenie"/>
            <w:noProof/>
          </w:rPr>
          <w:t>Výsledky práce</w:t>
        </w:r>
        <w:r w:rsidR="00D30208">
          <w:rPr>
            <w:noProof/>
            <w:webHidden/>
          </w:rPr>
          <w:tab/>
        </w:r>
        <w:r>
          <w:rPr>
            <w:noProof/>
            <w:webHidden/>
          </w:rPr>
          <w:fldChar w:fldCharType="begin"/>
        </w:r>
        <w:r w:rsidR="00D30208">
          <w:rPr>
            <w:noProof/>
            <w:webHidden/>
          </w:rPr>
          <w:instrText xml:space="preserve"> PAGEREF _Toc187697876 \h </w:instrText>
        </w:r>
        <w:r>
          <w:rPr>
            <w:noProof/>
            <w:webHidden/>
          </w:rPr>
        </w:r>
        <w:r>
          <w:rPr>
            <w:noProof/>
            <w:webHidden/>
          </w:rPr>
          <w:fldChar w:fldCharType="separate"/>
        </w:r>
        <w:r w:rsidR="0032788C">
          <w:rPr>
            <w:noProof/>
            <w:webHidden/>
          </w:rPr>
          <w:t>2</w:t>
        </w:r>
        <w:r>
          <w:rPr>
            <w:noProof/>
            <w:webHidden/>
          </w:rPr>
          <w:fldChar w:fldCharType="end"/>
        </w:r>
      </w:hyperlink>
    </w:p>
    <w:p w:rsidR="00D30208" w:rsidRDefault="00816C0E">
      <w:pPr>
        <w:pStyle w:val="Obsah1"/>
        <w:tabs>
          <w:tab w:val="left" w:pos="480"/>
          <w:tab w:val="right" w:leader="dot" w:pos="9060"/>
        </w:tabs>
        <w:rPr>
          <w:rFonts w:asciiTheme="minorHAnsi" w:eastAsiaTheme="minorEastAsia" w:hAnsiTheme="minorHAnsi"/>
          <w:noProof/>
          <w:kern w:val="2"/>
          <w:szCs w:val="24"/>
          <w:lang w:eastAsia="sk-SK"/>
        </w:rPr>
      </w:pPr>
      <w:hyperlink w:anchor="_Toc187697877" w:history="1">
        <w:r w:rsidR="00D30208" w:rsidRPr="00F62A71">
          <w:rPr>
            <w:rStyle w:val="Hypertextovprepojenie"/>
            <w:noProof/>
          </w:rPr>
          <w:t>5</w:t>
        </w:r>
        <w:r w:rsidR="00D30208">
          <w:rPr>
            <w:rFonts w:asciiTheme="minorHAnsi" w:eastAsiaTheme="minorEastAsia" w:hAnsiTheme="minorHAnsi"/>
            <w:noProof/>
            <w:kern w:val="2"/>
            <w:szCs w:val="24"/>
            <w:lang w:eastAsia="sk-SK"/>
          </w:rPr>
          <w:tab/>
        </w:r>
        <w:r w:rsidR="00D30208" w:rsidRPr="00F62A71">
          <w:rPr>
            <w:rStyle w:val="Hypertextovprepojenie"/>
            <w:noProof/>
          </w:rPr>
          <w:t>Diskusia</w:t>
        </w:r>
        <w:r w:rsidR="00D30208">
          <w:rPr>
            <w:noProof/>
            <w:webHidden/>
          </w:rPr>
          <w:tab/>
        </w:r>
        <w:r>
          <w:rPr>
            <w:noProof/>
            <w:webHidden/>
          </w:rPr>
          <w:fldChar w:fldCharType="begin"/>
        </w:r>
        <w:r w:rsidR="00D30208">
          <w:rPr>
            <w:noProof/>
            <w:webHidden/>
          </w:rPr>
          <w:instrText xml:space="preserve"> PAGEREF _Toc187697877 \h </w:instrText>
        </w:r>
        <w:r>
          <w:rPr>
            <w:noProof/>
            <w:webHidden/>
          </w:rPr>
        </w:r>
        <w:r>
          <w:rPr>
            <w:noProof/>
            <w:webHidden/>
          </w:rPr>
          <w:fldChar w:fldCharType="separate"/>
        </w:r>
        <w:r w:rsidR="0032788C">
          <w:rPr>
            <w:noProof/>
            <w:webHidden/>
          </w:rPr>
          <w:t>2</w:t>
        </w:r>
        <w:r>
          <w:rPr>
            <w:noProof/>
            <w:webHidden/>
          </w:rPr>
          <w:fldChar w:fldCharType="end"/>
        </w:r>
      </w:hyperlink>
    </w:p>
    <w:p w:rsidR="00D30208" w:rsidRDefault="00816C0E">
      <w:pPr>
        <w:pStyle w:val="Obsah1"/>
        <w:tabs>
          <w:tab w:val="left" w:pos="480"/>
          <w:tab w:val="right" w:leader="dot" w:pos="9060"/>
        </w:tabs>
        <w:rPr>
          <w:rFonts w:asciiTheme="minorHAnsi" w:eastAsiaTheme="minorEastAsia" w:hAnsiTheme="minorHAnsi"/>
          <w:noProof/>
          <w:kern w:val="2"/>
          <w:szCs w:val="24"/>
          <w:lang w:eastAsia="sk-SK"/>
        </w:rPr>
      </w:pPr>
      <w:hyperlink w:anchor="_Toc187697878" w:history="1">
        <w:r w:rsidR="00D30208" w:rsidRPr="00F62A71">
          <w:rPr>
            <w:rStyle w:val="Hypertextovprepojenie"/>
            <w:noProof/>
          </w:rPr>
          <w:t>6</w:t>
        </w:r>
        <w:r w:rsidR="00D30208">
          <w:rPr>
            <w:rFonts w:asciiTheme="minorHAnsi" w:eastAsiaTheme="minorEastAsia" w:hAnsiTheme="minorHAnsi"/>
            <w:noProof/>
            <w:kern w:val="2"/>
            <w:szCs w:val="24"/>
            <w:lang w:eastAsia="sk-SK"/>
          </w:rPr>
          <w:tab/>
        </w:r>
        <w:r w:rsidR="00D30208" w:rsidRPr="00F62A71">
          <w:rPr>
            <w:rStyle w:val="Hypertextovprepojenie"/>
            <w:noProof/>
          </w:rPr>
          <w:t>Závery práce</w:t>
        </w:r>
        <w:r w:rsidR="00D30208">
          <w:rPr>
            <w:noProof/>
            <w:webHidden/>
          </w:rPr>
          <w:tab/>
        </w:r>
        <w:r>
          <w:rPr>
            <w:noProof/>
            <w:webHidden/>
          </w:rPr>
          <w:fldChar w:fldCharType="begin"/>
        </w:r>
        <w:r w:rsidR="00D30208">
          <w:rPr>
            <w:noProof/>
            <w:webHidden/>
          </w:rPr>
          <w:instrText xml:space="preserve"> PAGEREF _Toc187697878 \h </w:instrText>
        </w:r>
        <w:r>
          <w:rPr>
            <w:noProof/>
            <w:webHidden/>
          </w:rPr>
        </w:r>
        <w:r>
          <w:rPr>
            <w:noProof/>
            <w:webHidden/>
          </w:rPr>
          <w:fldChar w:fldCharType="separate"/>
        </w:r>
        <w:r w:rsidR="0032788C">
          <w:rPr>
            <w:noProof/>
            <w:webHidden/>
          </w:rPr>
          <w:t>2</w:t>
        </w:r>
        <w:r>
          <w:rPr>
            <w:noProof/>
            <w:webHidden/>
          </w:rPr>
          <w:fldChar w:fldCharType="end"/>
        </w:r>
      </w:hyperlink>
    </w:p>
    <w:p w:rsidR="00D30208" w:rsidRDefault="00816C0E">
      <w:pPr>
        <w:pStyle w:val="Obsah1"/>
        <w:tabs>
          <w:tab w:val="left" w:pos="480"/>
          <w:tab w:val="right" w:leader="dot" w:pos="9060"/>
        </w:tabs>
        <w:rPr>
          <w:rFonts w:asciiTheme="minorHAnsi" w:eastAsiaTheme="minorEastAsia" w:hAnsiTheme="minorHAnsi"/>
          <w:noProof/>
          <w:kern w:val="2"/>
          <w:szCs w:val="24"/>
          <w:lang w:eastAsia="sk-SK"/>
        </w:rPr>
      </w:pPr>
      <w:hyperlink w:anchor="_Toc187697879" w:history="1">
        <w:r w:rsidR="00D30208" w:rsidRPr="00F62A71">
          <w:rPr>
            <w:rStyle w:val="Hypertextovprepojenie"/>
            <w:noProof/>
          </w:rPr>
          <w:t>7</w:t>
        </w:r>
        <w:r w:rsidR="00D30208">
          <w:rPr>
            <w:rFonts w:asciiTheme="minorHAnsi" w:eastAsiaTheme="minorEastAsia" w:hAnsiTheme="minorHAnsi"/>
            <w:noProof/>
            <w:kern w:val="2"/>
            <w:szCs w:val="24"/>
            <w:lang w:eastAsia="sk-SK"/>
          </w:rPr>
          <w:tab/>
        </w:r>
        <w:r w:rsidR="00D30208" w:rsidRPr="00F62A71">
          <w:rPr>
            <w:rStyle w:val="Hypertextovprepojenie"/>
            <w:noProof/>
          </w:rPr>
          <w:t>Zhrnutie</w:t>
        </w:r>
        <w:r w:rsidR="00D30208">
          <w:rPr>
            <w:noProof/>
            <w:webHidden/>
          </w:rPr>
          <w:tab/>
        </w:r>
        <w:r>
          <w:rPr>
            <w:noProof/>
            <w:webHidden/>
          </w:rPr>
          <w:fldChar w:fldCharType="begin"/>
        </w:r>
        <w:r w:rsidR="00D30208">
          <w:rPr>
            <w:noProof/>
            <w:webHidden/>
          </w:rPr>
          <w:instrText xml:space="preserve"> PAGEREF _Toc187697879 \h </w:instrText>
        </w:r>
        <w:r>
          <w:rPr>
            <w:noProof/>
            <w:webHidden/>
          </w:rPr>
        </w:r>
        <w:r>
          <w:rPr>
            <w:noProof/>
            <w:webHidden/>
          </w:rPr>
          <w:fldChar w:fldCharType="separate"/>
        </w:r>
        <w:r w:rsidR="0032788C">
          <w:rPr>
            <w:noProof/>
            <w:webHidden/>
          </w:rPr>
          <w:t>2</w:t>
        </w:r>
        <w:r>
          <w:rPr>
            <w:noProof/>
            <w:webHidden/>
          </w:rPr>
          <w:fldChar w:fldCharType="end"/>
        </w:r>
      </w:hyperlink>
    </w:p>
    <w:p w:rsidR="00D30208" w:rsidRDefault="00816C0E">
      <w:pPr>
        <w:pStyle w:val="Obsah1"/>
        <w:tabs>
          <w:tab w:val="left" w:pos="480"/>
          <w:tab w:val="right" w:leader="dot" w:pos="9060"/>
        </w:tabs>
        <w:rPr>
          <w:rFonts w:asciiTheme="minorHAnsi" w:eastAsiaTheme="minorEastAsia" w:hAnsiTheme="minorHAnsi"/>
          <w:noProof/>
          <w:kern w:val="2"/>
          <w:szCs w:val="24"/>
          <w:lang w:eastAsia="sk-SK"/>
        </w:rPr>
      </w:pPr>
      <w:hyperlink w:anchor="_Toc187697880" w:history="1">
        <w:r w:rsidR="00D30208" w:rsidRPr="00F62A71">
          <w:rPr>
            <w:rStyle w:val="Hypertextovprepojenie"/>
            <w:noProof/>
          </w:rPr>
          <w:t>8</w:t>
        </w:r>
        <w:r w:rsidR="00D30208">
          <w:rPr>
            <w:rFonts w:asciiTheme="minorHAnsi" w:eastAsiaTheme="minorEastAsia" w:hAnsiTheme="minorHAnsi"/>
            <w:noProof/>
            <w:kern w:val="2"/>
            <w:szCs w:val="24"/>
            <w:lang w:eastAsia="sk-SK"/>
          </w:rPr>
          <w:tab/>
        </w:r>
        <w:r w:rsidR="00D30208" w:rsidRPr="00F62A71">
          <w:rPr>
            <w:rStyle w:val="Hypertextovprepojenie"/>
            <w:noProof/>
          </w:rPr>
          <w:t>Zoznam použitej literatúry</w:t>
        </w:r>
        <w:r w:rsidR="00D30208">
          <w:rPr>
            <w:noProof/>
            <w:webHidden/>
          </w:rPr>
          <w:tab/>
        </w:r>
        <w:r>
          <w:rPr>
            <w:noProof/>
            <w:webHidden/>
          </w:rPr>
          <w:fldChar w:fldCharType="begin"/>
        </w:r>
        <w:r w:rsidR="00D30208">
          <w:rPr>
            <w:noProof/>
            <w:webHidden/>
          </w:rPr>
          <w:instrText xml:space="preserve"> PAGEREF _Toc187697880 \h </w:instrText>
        </w:r>
        <w:r>
          <w:rPr>
            <w:noProof/>
            <w:webHidden/>
          </w:rPr>
        </w:r>
        <w:r>
          <w:rPr>
            <w:noProof/>
            <w:webHidden/>
          </w:rPr>
          <w:fldChar w:fldCharType="separate"/>
        </w:r>
        <w:r w:rsidR="0032788C">
          <w:rPr>
            <w:noProof/>
            <w:webHidden/>
          </w:rPr>
          <w:t>2</w:t>
        </w:r>
        <w:r>
          <w:rPr>
            <w:noProof/>
            <w:webHidden/>
          </w:rPr>
          <w:fldChar w:fldCharType="end"/>
        </w:r>
      </w:hyperlink>
    </w:p>
    <w:p w:rsidR="00D30208" w:rsidRDefault="00816C0E">
      <w:pPr>
        <w:pStyle w:val="Obsah2"/>
        <w:tabs>
          <w:tab w:val="left" w:pos="960"/>
          <w:tab w:val="right" w:leader="dot" w:pos="9060"/>
        </w:tabs>
        <w:rPr>
          <w:rFonts w:asciiTheme="minorHAnsi" w:eastAsiaTheme="minorEastAsia" w:hAnsiTheme="minorHAnsi"/>
          <w:noProof/>
          <w:kern w:val="2"/>
          <w:szCs w:val="24"/>
          <w:lang w:eastAsia="sk-SK"/>
        </w:rPr>
      </w:pPr>
      <w:hyperlink w:anchor="_Toc187697881" w:history="1">
        <w:r w:rsidR="00D30208" w:rsidRPr="00F62A71">
          <w:rPr>
            <w:rStyle w:val="Hypertextovprepojenie"/>
            <w:noProof/>
          </w:rPr>
          <w:t>8.1</w:t>
        </w:r>
        <w:r w:rsidR="00D30208">
          <w:rPr>
            <w:rFonts w:asciiTheme="minorHAnsi" w:eastAsiaTheme="minorEastAsia" w:hAnsiTheme="minorHAnsi"/>
            <w:noProof/>
            <w:kern w:val="2"/>
            <w:szCs w:val="24"/>
            <w:lang w:eastAsia="sk-SK"/>
          </w:rPr>
          <w:tab/>
        </w:r>
        <w:r w:rsidR="00D30208" w:rsidRPr="00F62A71">
          <w:rPr>
            <w:rStyle w:val="Hypertextovprepojenie"/>
            <w:noProof/>
          </w:rPr>
          <w:t>Príklady bibliografických odkazov</w:t>
        </w:r>
        <w:r w:rsidR="00D30208">
          <w:rPr>
            <w:noProof/>
            <w:webHidden/>
          </w:rPr>
          <w:tab/>
        </w:r>
        <w:r>
          <w:rPr>
            <w:noProof/>
            <w:webHidden/>
          </w:rPr>
          <w:fldChar w:fldCharType="begin"/>
        </w:r>
        <w:r w:rsidR="00D30208">
          <w:rPr>
            <w:noProof/>
            <w:webHidden/>
          </w:rPr>
          <w:instrText xml:space="preserve"> PAGEREF _Toc187697881 \h </w:instrText>
        </w:r>
        <w:r>
          <w:rPr>
            <w:noProof/>
            <w:webHidden/>
          </w:rPr>
        </w:r>
        <w:r>
          <w:rPr>
            <w:noProof/>
            <w:webHidden/>
          </w:rPr>
          <w:fldChar w:fldCharType="separate"/>
        </w:r>
        <w:r w:rsidR="0032788C">
          <w:rPr>
            <w:noProof/>
            <w:webHidden/>
          </w:rPr>
          <w:t>2</w:t>
        </w:r>
        <w:r>
          <w:rPr>
            <w:noProof/>
            <w:webHidden/>
          </w:rPr>
          <w:fldChar w:fldCharType="end"/>
        </w:r>
      </w:hyperlink>
    </w:p>
    <w:p w:rsidR="00D30208" w:rsidRDefault="00816C0E">
      <w:pPr>
        <w:pStyle w:val="Obsah3"/>
        <w:tabs>
          <w:tab w:val="left" w:pos="1440"/>
          <w:tab w:val="right" w:leader="dot" w:pos="9060"/>
        </w:tabs>
        <w:rPr>
          <w:rFonts w:asciiTheme="minorHAnsi" w:eastAsiaTheme="minorEastAsia" w:hAnsiTheme="minorHAnsi"/>
          <w:noProof/>
          <w:kern w:val="2"/>
          <w:szCs w:val="24"/>
          <w:lang w:eastAsia="sk-SK"/>
        </w:rPr>
      </w:pPr>
      <w:hyperlink w:anchor="_Toc187697882" w:history="1">
        <w:r w:rsidR="00D30208" w:rsidRPr="00F62A71">
          <w:rPr>
            <w:rStyle w:val="Hypertextovprepojenie"/>
            <w:noProof/>
          </w:rPr>
          <w:t>8.1.1</w:t>
        </w:r>
        <w:r w:rsidR="00D30208">
          <w:rPr>
            <w:rFonts w:asciiTheme="minorHAnsi" w:eastAsiaTheme="minorEastAsia" w:hAnsiTheme="minorHAnsi"/>
            <w:noProof/>
            <w:kern w:val="2"/>
            <w:szCs w:val="24"/>
            <w:lang w:eastAsia="sk-SK"/>
          </w:rPr>
          <w:tab/>
        </w:r>
        <w:r w:rsidR="00D30208" w:rsidRPr="00F62A71">
          <w:rPr>
            <w:rStyle w:val="Hypertextovprepojenie"/>
            <w:noProof/>
          </w:rPr>
          <w:t>Monografie</w:t>
        </w:r>
        <w:r w:rsidR="00D30208">
          <w:rPr>
            <w:noProof/>
            <w:webHidden/>
          </w:rPr>
          <w:tab/>
        </w:r>
        <w:r>
          <w:rPr>
            <w:noProof/>
            <w:webHidden/>
          </w:rPr>
          <w:fldChar w:fldCharType="begin"/>
        </w:r>
        <w:r w:rsidR="00D30208">
          <w:rPr>
            <w:noProof/>
            <w:webHidden/>
          </w:rPr>
          <w:instrText xml:space="preserve"> PAGEREF _Toc187697882 \h </w:instrText>
        </w:r>
        <w:r>
          <w:rPr>
            <w:noProof/>
            <w:webHidden/>
          </w:rPr>
        </w:r>
        <w:r>
          <w:rPr>
            <w:noProof/>
            <w:webHidden/>
          </w:rPr>
          <w:fldChar w:fldCharType="separate"/>
        </w:r>
        <w:r w:rsidR="0032788C">
          <w:rPr>
            <w:noProof/>
            <w:webHidden/>
          </w:rPr>
          <w:t>2</w:t>
        </w:r>
        <w:r>
          <w:rPr>
            <w:noProof/>
            <w:webHidden/>
          </w:rPr>
          <w:fldChar w:fldCharType="end"/>
        </w:r>
      </w:hyperlink>
    </w:p>
    <w:p w:rsidR="00D30208" w:rsidRDefault="00816C0E">
      <w:pPr>
        <w:pStyle w:val="Obsah3"/>
        <w:tabs>
          <w:tab w:val="left" w:pos="1440"/>
          <w:tab w:val="right" w:leader="dot" w:pos="9060"/>
        </w:tabs>
        <w:rPr>
          <w:rFonts w:asciiTheme="minorHAnsi" w:eastAsiaTheme="minorEastAsia" w:hAnsiTheme="minorHAnsi"/>
          <w:noProof/>
          <w:kern w:val="2"/>
          <w:szCs w:val="24"/>
          <w:lang w:eastAsia="sk-SK"/>
        </w:rPr>
      </w:pPr>
      <w:hyperlink w:anchor="_Toc187697883" w:history="1">
        <w:r w:rsidR="00D30208" w:rsidRPr="00F62A71">
          <w:rPr>
            <w:rStyle w:val="Hypertextovprepojenie"/>
            <w:noProof/>
          </w:rPr>
          <w:t>8.1.2</w:t>
        </w:r>
        <w:r w:rsidR="00D30208">
          <w:rPr>
            <w:rFonts w:asciiTheme="minorHAnsi" w:eastAsiaTheme="minorEastAsia" w:hAnsiTheme="minorHAnsi"/>
            <w:noProof/>
            <w:kern w:val="2"/>
            <w:szCs w:val="24"/>
            <w:lang w:eastAsia="sk-SK"/>
          </w:rPr>
          <w:tab/>
        </w:r>
        <w:r w:rsidR="00D30208" w:rsidRPr="00F62A71">
          <w:rPr>
            <w:rStyle w:val="Hypertextovprepojenie"/>
            <w:noProof/>
          </w:rPr>
          <w:t>Články z časopisov</w:t>
        </w:r>
        <w:r w:rsidR="00D30208">
          <w:rPr>
            <w:noProof/>
            <w:webHidden/>
          </w:rPr>
          <w:tab/>
        </w:r>
        <w:r>
          <w:rPr>
            <w:noProof/>
            <w:webHidden/>
          </w:rPr>
          <w:fldChar w:fldCharType="begin"/>
        </w:r>
        <w:r w:rsidR="00D30208">
          <w:rPr>
            <w:noProof/>
            <w:webHidden/>
          </w:rPr>
          <w:instrText xml:space="preserve"> PAGEREF _Toc187697883 \h </w:instrText>
        </w:r>
        <w:r>
          <w:rPr>
            <w:noProof/>
            <w:webHidden/>
          </w:rPr>
        </w:r>
        <w:r>
          <w:rPr>
            <w:noProof/>
            <w:webHidden/>
          </w:rPr>
          <w:fldChar w:fldCharType="separate"/>
        </w:r>
        <w:r w:rsidR="0032788C">
          <w:rPr>
            <w:noProof/>
            <w:webHidden/>
          </w:rPr>
          <w:t>2</w:t>
        </w:r>
        <w:r>
          <w:rPr>
            <w:noProof/>
            <w:webHidden/>
          </w:rPr>
          <w:fldChar w:fldCharType="end"/>
        </w:r>
      </w:hyperlink>
    </w:p>
    <w:p w:rsidR="00D30208" w:rsidRDefault="00816C0E">
      <w:pPr>
        <w:pStyle w:val="Obsah3"/>
        <w:tabs>
          <w:tab w:val="left" w:pos="1440"/>
          <w:tab w:val="right" w:leader="dot" w:pos="9060"/>
        </w:tabs>
        <w:rPr>
          <w:rFonts w:asciiTheme="minorHAnsi" w:eastAsiaTheme="minorEastAsia" w:hAnsiTheme="minorHAnsi"/>
          <w:noProof/>
          <w:kern w:val="2"/>
          <w:szCs w:val="24"/>
          <w:lang w:eastAsia="sk-SK"/>
        </w:rPr>
      </w:pPr>
      <w:hyperlink w:anchor="_Toc187697884" w:history="1">
        <w:r w:rsidR="00D30208" w:rsidRPr="00F62A71">
          <w:rPr>
            <w:rStyle w:val="Hypertextovprepojenie"/>
            <w:noProof/>
          </w:rPr>
          <w:t>8.1.3</w:t>
        </w:r>
        <w:r w:rsidR="00D30208">
          <w:rPr>
            <w:rFonts w:asciiTheme="minorHAnsi" w:eastAsiaTheme="minorEastAsia" w:hAnsiTheme="minorHAnsi"/>
            <w:noProof/>
            <w:kern w:val="2"/>
            <w:szCs w:val="24"/>
            <w:lang w:eastAsia="sk-SK"/>
          </w:rPr>
          <w:tab/>
        </w:r>
        <w:r w:rsidR="00D30208" w:rsidRPr="00F62A71">
          <w:rPr>
            <w:rStyle w:val="Hypertextovprepojenie"/>
            <w:noProof/>
          </w:rPr>
          <w:t>Normy</w:t>
        </w:r>
        <w:r w:rsidR="00D30208">
          <w:rPr>
            <w:noProof/>
            <w:webHidden/>
          </w:rPr>
          <w:tab/>
        </w:r>
        <w:r>
          <w:rPr>
            <w:noProof/>
            <w:webHidden/>
          </w:rPr>
          <w:fldChar w:fldCharType="begin"/>
        </w:r>
        <w:r w:rsidR="00D30208">
          <w:rPr>
            <w:noProof/>
            <w:webHidden/>
          </w:rPr>
          <w:instrText xml:space="preserve"> PAGEREF _Toc187697884 \h </w:instrText>
        </w:r>
        <w:r>
          <w:rPr>
            <w:noProof/>
            <w:webHidden/>
          </w:rPr>
        </w:r>
        <w:r>
          <w:rPr>
            <w:noProof/>
            <w:webHidden/>
          </w:rPr>
          <w:fldChar w:fldCharType="separate"/>
        </w:r>
        <w:r w:rsidR="0032788C">
          <w:rPr>
            <w:noProof/>
            <w:webHidden/>
          </w:rPr>
          <w:t>2</w:t>
        </w:r>
        <w:r>
          <w:rPr>
            <w:noProof/>
            <w:webHidden/>
          </w:rPr>
          <w:fldChar w:fldCharType="end"/>
        </w:r>
      </w:hyperlink>
    </w:p>
    <w:p w:rsidR="00D30208" w:rsidRDefault="00816C0E">
      <w:pPr>
        <w:pStyle w:val="Obsah3"/>
        <w:tabs>
          <w:tab w:val="left" w:pos="1440"/>
          <w:tab w:val="right" w:leader="dot" w:pos="9060"/>
        </w:tabs>
        <w:rPr>
          <w:rFonts w:asciiTheme="minorHAnsi" w:eastAsiaTheme="minorEastAsia" w:hAnsiTheme="minorHAnsi"/>
          <w:noProof/>
          <w:kern w:val="2"/>
          <w:szCs w:val="24"/>
          <w:lang w:eastAsia="sk-SK"/>
        </w:rPr>
      </w:pPr>
      <w:hyperlink w:anchor="_Toc187697885" w:history="1">
        <w:r w:rsidR="00D30208" w:rsidRPr="00F62A71">
          <w:rPr>
            <w:rStyle w:val="Hypertextovprepojenie"/>
            <w:noProof/>
          </w:rPr>
          <w:t>8.1.4</w:t>
        </w:r>
        <w:r w:rsidR="00D30208">
          <w:rPr>
            <w:rFonts w:asciiTheme="minorHAnsi" w:eastAsiaTheme="minorEastAsia" w:hAnsiTheme="minorHAnsi"/>
            <w:noProof/>
            <w:kern w:val="2"/>
            <w:szCs w:val="24"/>
            <w:lang w:eastAsia="sk-SK"/>
          </w:rPr>
          <w:tab/>
        </w:r>
        <w:r w:rsidR="00D30208" w:rsidRPr="00F62A71">
          <w:rPr>
            <w:rStyle w:val="Hypertextovprepojenie"/>
            <w:noProof/>
          </w:rPr>
          <w:t>Legislatívne dokumenty</w:t>
        </w:r>
        <w:r w:rsidR="00D30208">
          <w:rPr>
            <w:noProof/>
            <w:webHidden/>
          </w:rPr>
          <w:tab/>
        </w:r>
        <w:r>
          <w:rPr>
            <w:noProof/>
            <w:webHidden/>
          </w:rPr>
          <w:fldChar w:fldCharType="begin"/>
        </w:r>
        <w:r w:rsidR="00D30208">
          <w:rPr>
            <w:noProof/>
            <w:webHidden/>
          </w:rPr>
          <w:instrText xml:space="preserve"> PAGEREF _Toc187697885 \h </w:instrText>
        </w:r>
        <w:r>
          <w:rPr>
            <w:noProof/>
            <w:webHidden/>
          </w:rPr>
        </w:r>
        <w:r>
          <w:rPr>
            <w:noProof/>
            <w:webHidden/>
          </w:rPr>
          <w:fldChar w:fldCharType="separate"/>
        </w:r>
        <w:r w:rsidR="0032788C">
          <w:rPr>
            <w:noProof/>
            <w:webHidden/>
          </w:rPr>
          <w:t>2</w:t>
        </w:r>
        <w:r>
          <w:rPr>
            <w:noProof/>
            <w:webHidden/>
          </w:rPr>
          <w:fldChar w:fldCharType="end"/>
        </w:r>
      </w:hyperlink>
    </w:p>
    <w:p w:rsidR="00D30208" w:rsidRDefault="00816C0E">
      <w:pPr>
        <w:pStyle w:val="Obsah3"/>
        <w:tabs>
          <w:tab w:val="left" w:pos="1440"/>
          <w:tab w:val="right" w:leader="dot" w:pos="9060"/>
        </w:tabs>
        <w:rPr>
          <w:rFonts w:asciiTheme="minorHAnsi" w:eastAsiaTheme="minorEastAsia" w:hAnsiTheme="minorHAnsi"/>
          <w:noProof/>
          <w:kern w:val="2"/>
          <w:szCs w:val="24"/>
          <w:lang w:eastAsia="sk-SK"/>
        </w:rPr>
      </w:pPr>
      <w:hyperlink w:anchor="_Toc187697886" w:history="1">
        <w:r w:rsidR="00D30208" w:rsidRPr="00F62A71">
          <w:rPr>
            <w:rStyle w:val="Hypertextovprepojenie"/>
            <w:noProof/>
          </w:rPr>
          <w:t>8.1.5</w:t>
        </w:r>
        <w:r w:rsidR="00D30208">
          <w:rPr>
            <w:rFonts w:asciiTheme="minorHAnsi" w:eastAsiaTheme="minorEastAsia" w:hAnsiTheme="minorHAnsi"/>
            <w:noProof/>
            <w:kern w:val="2"/>
            <w:szCs w:val="24"/>
            <w:lang w:eastAsia="sk-SK"/>
          </w:rPr>
          <w:tab/>
        </w:r>
        <w:r w:rsidR="00D30208" w:rsidRPr="00F62A71">
          <w:rPr>
            <w:rStyle w:val="Hypertextovprepojenie"/>
            <w:noProof/>
          </w:rPr>
          <w:t>Elektronické monografie, www stránky, databázy, programy:</w:t>
        </w:r>
        <w:r w:rsidR="00D30208">
          <w:rPr>
            <w:noProof/>
            <w:webHidden/>
          </w:rPr>
          <w:tab/>
        </w:r>
        <w:r>
          <w:rPr>
            <w:noProof/>
            <w:webHidden/>
          </w:rPr>
          <w:fldChar w:fldCharType="begin"/>
        </w:r>
        <w:r w:rsidR="00D30208">
          <w:rPr>
            <w:noProof/>
            <w:webHidden/>
          </w:rPr>
          <w:instrText xml:space="preserve"> PAGEREF _Toc187697886 \h </w:instrText>
        </w:r>
        <w:r>
          <w:rPr>
            <w:noProof/>
            <w:webHidden/>
          </w:rPr>
        </w:r>
        <w:r>
          <w:rPr>
            <w:noProof/>
            <w:webHidden/>
          </w:rPr>
          <w:fldChar w:fldCharType="separate"/>
        </w:r>
        <w:r w:rsidR="0032788C">
          <w:rPr>
            <w:noProof/>
            <w:webHidden/>
          </w:rPr>
          <w:t>2</w:t>
        </w:r>
        <w:r>
          <w:rPr>
            <w:noProof/>
            <w:webHidden/>
          </w:rPr>
          <w:fldChar w:fldCharType="end"/>
        </w:r>
      </w:hyperlink>
    </w:p>
    <w:p w:rsidR="00D30208" w:rsidRDefault="00816C0E">
      <w:pPr>
        <w:pStyle w:val="Obsah1"/>
        <w:tabs>
          <w:tab w:val="left" w:pos="480"/>
          <w:tab w:val="right" w:leader="dot" w:pos="9060"/>
        </w:tabs>
        <w:rPr>
          <w:rFonts w:asciiTheme="minorHAnsi" w:eastAsiaTheme="minorEastAsia" w:hAnsiTheme="minorHAnsi"/>
          <w:noProof/>
          <w:kern w:val="2"/>
          <w:szCs w:val="24"/>
          <w:lang w:eastAsia="sk-SK"/>
        </w:rPr>
      </w:pPr>
      <w:hyperlink w:anchor="_Toc187697887" w:history="1">
        <w:r w:rsidR="00D30208" w:rsidRPr="00F62A71">
          <w:rPr>
            <w:rStyle w:val="Hypertextovprepojenie"/>
            <w:noProof/>
          </w:rPr>
          <w:t>9</w:t>
        </w:r>
        <w:r w:rsidR="00D30208">
          <w:rPr>
            <w:rFonts w:asciiTheme="minorHAnsi" w:eastAsiaTheme="minorEastAsia" w:hAnsiTheme="minorHAnsi"/>
            <w:noProof/>
            <w:kern w:val="2"/>
            <w:szCs w:val="24"/>
            <w:lang w:eastAsia="sk-SK"/>
          </w:rPr>
          <w:tab/>
        </w:r>
        <w:r w:rsidR="00D30208" w:rsidRPr="00F62A71">
          <w:rPr>
            <w:rStyle w:val="Hypertextovprepojenie"/>
            <w:noProof/>
          </w:rPr>
          <w:t>Prílohy</w:t>
        </w:r>
        <w:r w:rsidR="00D30208">
          <w:rPr>
            <w:noProof/>
            <w:webHidden/>
          </w:rPr>
          <w:tab/>
        </w:r>
        <w:r>
          <w:rPr>
            <w:noProof/>
            <w:webHidden/>
          </w:rPr>
          <w:fldChar w:fldCharType="begin"/>
        </w:r>
        <w:r w:rsidR="00D30208">
          <w:rPr>
            <w:noProof/>
            <w:webHidden/>
          </w:rPr>
          <w:instrText xml:space="preserve"> PAGEREF _Toc187697887 \h </w:instrText>
        </w:r>
        <w:r>
          <w:rPr>
            <w:noProof/>
            <w:webHidden/>
          </w:rPr>
        </w:r>
        <w:r>
          <w:rPr>
            <w:noProof/>
            <w:webHidden/>
          </w:rPr>
          <w:fldChar w:fldCharType="separate"/>
        </w:r>
        <w:r w:rsidR="0032788C">
          <w:rPr>
            <w:noProof/>
            <w:webHidden/>
          </w:rPr>
          <w:t>II</w:t>
        </w:r>
        <w:r>
          <w:rPr>
            <w:noProof/>
            <w:webHidden/>
          </w:rPr>
          <w:fldChar w:fldCharType="end"/>
        </w:r>
      </w:hyperlink>
    </w:p>
    <w:p w:rsidR="00D30208" w:rsidRDefault="00816C0E">
      <w:pPr>
        <w:pStyle w:val="Obsah2"/>
        <w:tabs>
          <w:tab w:val="right" w:leader="dot" w:pos="9060"/>
        </w:tabs>
        <w:rPr>
          <w:rFonts w:asciiTheme="minorHAnsi" w:eastAsiaTheme="minorEastAsia" w:hAnsiTheme="minorHAnsi"/>
          <w:noProof/>
          <w:kern w:val="2"/>
          <w:szCs w:val="24"/>
          <w:lang w:eastAsia="sk-SK"/>
        </w:rPr>
      </w:pPr>
      <w:hyperlink w:anchor="_Toc187697888" w:history="1">
        <w:r w:rsidR="00D30208" w:rsidRPr="00F62A71">
          <w:rPr>
            <w:rStyle w:val="Hypertextovprepojenie"/>
            <w:noProof/>
          </w:rPr>
          <w:t>Príloha A – Databázové diagramy</w:t>
        </w:r>
        <w:r w:rsidR="00D30208">
          <w:rPr>
            <w:noProof/>
            <w:webHidden/>
          </w:rPr>
          <w:tab/>
        </w:r>
        <w:r>
          <w:rPr>
            <w:noProof/>
            <w:webHidden/>
          </w:rPr>
          <w:fldChar w:fldCharType="begin"/>
        </w:r>
        <w:r w:rsidR="00D30208">
          <w:rPr>
            <w:noProof/>
            <w:webHidden/>
          </w:rPr>
          <w:instrText xml:space="preserve"> PAGEREF _Toc187697888 \h </w:instrText>
        </w:r>
        <w:r>
          <w:rPr>
            <w:noProof/>
            <w:webHidden/>
          </w:rPr>
        </w:r>
        <w:r>
          <w:rPr>
            <w:noProof/>
            <w:webHidden/>
          </w:rPr>
          <w:fldChar w:fldCharType="separate"/>
        </w:r>
        <w:r w:rsidR="0032788C">
          <w:rPr>
            <w:noProof/>
            <w:webHidden/>
          </w:rPr>
          <w:t>II</w:t>
        </w:r>
        <w:r>
          <w:rPr>
            <w:noProof/>
            <w:webHidden/>
          </w:rPr>
          <w:fldChar w:fldCharType="end"/>
        </w:r>
      </w:hyperlink>
    </w:p>
    <w:p w:rsidR="00D30208" w:rsidRDefault="00816C0E">
      <w:pPr>
        <w:pStyle w:val="Obsah3"/>
        <w:tabs>
          <w:tab w:val="right" w:leader="dot" w:pos="9060"/>
        </w:tabs>
        <w:rPr>
          <w:rFonts w:asciiTheme="minorHAnsi" w:eastAsiaTheme="minorEastAsia" w:hAnsiTheme="minorHAnsi"/>
          <w:noProof/>
          <w:kern w:val="2"/>
          <w:szCs w:val="24"/>
          <w:lang w:eastAsia="sk-SK"/>
        </w:rPr>
      </w:pPr>
      <w:hyperlink w:anchor="_Toc187697889" w:history="1">
        <w:r w:rsidR="00D30208" w:rsidRPr="00F62A71">
          <w:rPr>
            <w:rStyle w:val="Hypertextovprepojenie"/>
            <w:noProof/>
          </w:rPr>
          <w:t>Príloha A.1 – Entitno-relačný diagram databázy používateľov</w:t>
        </w:r>
        <w:r w:rsidR="00D30208">
          <w:rPr>
            <w:noProof/>
            <w:webHidden/>
          </w:rPr>
          <w:tab/>
        </w:r>
        <w:r>
          <w:rPr>
            <w:noProof/>
            <w:webHidden/>
          </w:rPr>
          <w:fldChar w:fldCharType="begin"/>
        </w:r>
        <w:r w:rsidR="00D30208">
          <w:rPr>
            <w:noProof/>
            <w:webHidden/>
          </w:rPr>
          <w:instrText xml:space="preserve"> PAGEREF _Toc187697889 \h </w:instrText>
        </w:r>
        <w:r>
          <w:rPr>
            <w:noProof/>
            <w:webHidden/>
          </w:rPr>
        </w:r>
        <w:r>
          <w:rPr>
            <w:noProof/>
            <w:webHidden/>
          </w:rPr>
          <w:fldChar w:fldCharType="separate"/>
        </w:r>
        <w:r w:rsidR="0032788C">
          <w:rPr>
            <w:noProof/>
            <w:webHidden/>
          </w:rPr>
          <w:t>II</w:t>
        </w:r>
        <w:r>
          <w:rPr>
            <w:noProof/>
            <w:webHidden/>
          </w:rPr>
          <w:fldChar w:fldCharType="end"/>
        </w:r>
      </w:hyperlink>
    </w:p>
    <w:p w:rsidR="00D30208" w:rsidRDefault="00816C0E">
      <w:pPr>
        <w:pStyle w:val="Obsah3"/>
        <w:tabs>
          <w:tab w:val="right" w:leader="dot" w:pos="9060"/>
        </w:tabs>
        <w:rPr>
          <w:rFonts w:asciiTheme="minorHAnsi" w:eastAsiaTheme="minorEastAsia" w:hAnsiTheme="minorHAnsi"/>
          <w:noProof/>
          <w:kern w:val="2"/>
          <w:szCs w:val="24"/>
          <w:lang w:eastAsia="sk-SK"/>
        </w:rPr>
      </w:pPr>
      <w:hyperlink w:anchor="_Toc187697890" w:history="1">
        <w:r w:rsidR="00D30208" w:rsidRPr="00F62A71">
          <w:rPr>
            <w:rStyle w:val="Hypertextovprepojenie"/>
            <w:noProof/>
          </w:rPr>
          <w:t>Príloha A.2 – Entitno-relačný diagram databázy zariadení</w:t>
        </w:r>
        <w:r w:rsidR="00D30208">
          <w:rPr>
            <w:noProof/>
            <w:webHidden/>
          </w:rPr>
          <w:tab/>
        </w:r>
        <w:r>
          <w:rPr>
            <w:noProof/>
            <w:webHidden/>
          </w:rPr>
          <w:fldChar w:fldCharType="begin"/>
        </w:r>
        <w:r w:rsidR="00D30208">
          <w:rPr>
            <w:noProof/>
            <w:webHidden/>
          </w:rPr>
          <w:instrText xml:space="preserve"> PAGEREF _Toc187697890 \h </w:instrText>
        </w:r>
        <w:r>
          <w:rPr>
            <w:noProof/>
            <w:webHidden/>
          </w:rPr>
        </w:r>
        <w:r>
          <w:rPr>
            <w:noProof/>
            <w:webHidden/>
          </w:rPr>
          <w:fldChar w:fldCharType="separate"/>
        </w:r>
        <w:r w:rsidR="0032788C">
          <w:rPr>
            <w:noProof/>
            <w:webHidden/>
          </w:rPr>
          <w:t>II</w:t>
        </w:r>
        <w:r>
          <w:rPr>
            <w:noProof/>
            <w:webHidden/>
          </w:rPr>
          <w:fldChar w:fldCharType="end"/>
        </w:r>
      </w:hyperlink>
    </w:p>
    <w:p w:rsidR="00D30208" w:rsidRDefault="00816C0E">
      <w:pPr>
        <w:pStyle w:val="Obsah2"/>
        <w:tabs>
          <w:tab w:val="right" w:leader="dot" w:pos="9060"/>
        </w:tabs>
        <w:rPr>
          <w:rFonts w:asciiTheme="minorHAnsi" w:eastAsiaTheme="minorEastAsia" w:hAnsiTheme="minorHAnsi"/>
          <w:noProof/>
          <w:kern w:val="2"/>
          <w:szCs w:val="24"/>
          <w:lang w:eastAsia="sk-SK"/>
        </w:rPr>
      </w:pPr>
      <w:hyperlink w:anchor="_Toc187697891" w:history="1">
        <w:r w:rsidR="00D30208" w:rsidRPr="00F62A71">
          <w:rPr>
            <w:rStyle w:val="Hypertextovprepojenie"/>
            <w:noProof/>
          </w:rPr>
          <w:t>Príloha B – Schémy zapojenia</w:t>
        </w:r>
        <w:r w:rsidR="00D30208">
          <w:rPr>
            <w:noProof/>
            <w:webHidden/>
          </w:rPr>
          <w:tab/>
        </w:r>
        <w:r>
          <w:rPr>
            <w:noProof/>
            <w:webHidden/>
          </w:rPr>
          <w:fldChar w:fldCharType="begin"/>
        </w:r>
        <w:r w:rsidR="00D30208">
          <w:rPr>
            <w:noProof/>
            <w:webHidden/>
          </w:rPr>
          <w:instrText xml:space="preserve"> PAGEREF _Toc187697891 \h </w:instrText>
        </w:r>
        <w:r>
          <w:rPr>
            <w:noProof/>
            <w:webHidden/>
          </w:rPr>
        </w:r>
        <w:r>
          <w:rPr>
            <w:noProof/>
            <w:webHidden/>
          </w:rPr>
          <w:fldChar w:fldCharType="separate"/>
        </w:r>
        <w:r w:rsidR="0032788C">
          <w:rPr>
            <w:noProof/>
            <w:webHidden/>
          </w:rPr>
          <w:t>II</w:t>
        </w:r>
        <w:r>
          <w:rPr>
            <w:noProof/>
            <w:webHidden/>
          </w:rPr>
          <w:fldChar w:fldCharType="end"/>
        </w:r>
      </w:hyperlink>
    </w:p>
    <w:p w:rsidR="00D30208" w:rsidRDefault="00816C0E">
      <w:pPr>
        <w:pStyle w:val="Obsah3"/>
        <w:tabs>
          <w:tab w:val="right" w:leader="dot" w:pos="9060"/>
        </w:tabs>
        <w:rPr>
          <w:rFonts w:asciiTheme="minorHAnsi" w:eastAsiaTheme="minorEastAsia" w:hAnsiTheme="minorHAnsi"/>
          <w:noProof/>
          <w:kern w:val="2"/>
          <w:szCs w:val="24"/>
          <w:lang w:eastAsia="sk-SK"/>
        </w:rPr>
      </w:pPr>
      <w:hyperlink w:anchor="_Toc187697892" w:history="1">
        <w:r w:rsidR="00D30208" w:rsidRPr="00F62A71">
          <w:rPr>
            <w:rStyle w:val="Hypertextovprepojenie"/>
            <w:noProof/>
          </w:rPr>
          <w:t>Príloha B.1 – Schéma zapojenia predzosilňovača</w:t>
        </w:r>
        <w:r w:rsidR="00D30208">
          <w:rPr>
            <w:noProof/>
            <w:webHidden/>
          </w:rPr>
          <w:tab/>
        </w:r>
        <w:r>
          <w:rPr>
            <w:noProof/>
            <w:webHidden/>
          </w:rPr>
          <w:fldChar w:fldCharType="begin"/>
        </w:r>
        <w:r w:rsidR="00D30208">
          <w:rPr>
            <w:noProof/>
            <w:webHidden/>
          </w:rPr>
          <w:instrText xml:space="preserve"> PAGEREF _Toc187697892 \h </w:instrText>
        </w:r>
        <w:r>
          <w:rPr>
            <w:noProof/>
            <w:webHidden/>
          </w:rPr>
        </w:r>
        <w:r>
          <w:rPr>
            <w:noProof/>
            <w:webHidden/>
          </w:rPr>
          <w:fldChar w:fldCharType="separate"/>
        </w:r>
        <w:r w:rsidR="0032788C">
          <w:rPr>
            <w:noProof/>
            <w:webHidden/>
          </w:rPr>
          <w:t>II</w:t>
        </w:r>
        <w:r>
          <w:rPr>
            <w:noProof/>
            <w:webHidden/>
          </w:rPr>
          <w:fldChar w:fldCharType="end"/>
        </w:r>
      </w:hyperlink>
    </w:p>
    <w:p w:rsidR="00D30208" w:rsidRDefault="00816C0E">
      <w:pPr>
        <w:pStyle w:val="Obsah3"/>
        <w:tabs>
          <w:tab w:val="right" w:leader="dot" w:pos="9060"/>
        </w:tabs>
        <w:rPr>
          <w:rFonts w:asciiTheme="minorHAnsi" w:eastAsiaTheme="minorEastAsia" w:hAnsiTheme="minorHAnsi"/>
          <w:noProof/>
          <w:kern w:val="2"/>
          <w:szCs w:val="24"/>
          <w:lang w:eastAsia="sk-SK"/>
        </w:rPr>
      </w:pPr>
      <w:hyperlink w:anchor="_Toc187697893" w:history="1">
        <w:r w:rsidR="00D30208" w:rsidRPr="00F62A71">
          <w:rPr>
            <w:rStyle w:val="Hypertextovprepojenie"/>
            <w:noProof/>
          </w:rPr>
          <w:t>Príloha B.2 – Schéma zapojenia bezdrôtového transcievera</w:t>
        </w:r>
        <w:r w:rsidR="00D30208">
          <w:rPr>
            <w:noProof/>
            <w:webHidden/>
          </w:rPr>
          <w:tab/>
        </w:r>
        <w:r>
          <w:rPr>
            <w:noProof/>
            <w:webHidden/>
          </w:rPr>
          <w:fldChar w:fldCharType="begin"/>
        </w:r>
        <w:r w:rsidR="00D30208">
          <w:rPr>
            <w:noProof/>
            <w:webHidden/>
          </w:rPr>
          <w:instrText xml:space="preserve"> PAGEREF _Toc187697893 \h </w:instrText>
        </w:r>
        <w:r>
          <w:rPr>
            <w:noProof/>
            <w:webHidden/>
          </w:rPr>
        </w:r>
        <w:r>
          <w:rPr>
            <w:noProof/>
            <w:webHidden/>
          </w:rPr>
          <w:fldChar w:fldCharType="separate"/>
        </w:r>
        <w:r w:rsidR="0032788C">
          <w:rPr>
            <w:noProof/>
            <w:webHidden/>
          </w:rPr>
          <w:t>II</w:t>
        </w:r>
        <w:r>
          <w:rPr>
            <w:noProof/>
            <w:webHidden/>
          </w:rPr>
          <w:fldChar w:fldCharType="end"/>
        </w:r>
      </w:hyperlink>
    </w:p>
    <w:p w:rsidR="00756565" w:rsidRDefault="00816C0E" w:rsidP="00756565">
      <w:r>
        <w:fldChar w:fldCharType="end"/>
      </w:r>
    </w:p>
    <w:p w:rsidR="00756565" w:rsidRDefault="00756565" w:rsidP="00756565">
      <w:pPr>
        <w:sectPr w:rsidR="00756565" w:rsidSect="00F26683">
          <w:headerReference w:type="default" r:id="rId18"/>
          <w:footerReference w:type="default" r:id="rId19"/>
          <w:pgSz w:w="11906" w:h="16838"/>
          <w:pgMar w:top="1418" w:right="1418" w:bottom="851" w:left="1418" w:header="709" w:footer="709" w:gutter="0"/>
          <w:cols w:space="708"/>
          <w:docGrid w:linePitch="360"/>
        </w:sectPr>
      </w:pPr>
    </w:p>
    <w:p w:rsidR="006E1848" w:rsidRDefault="00756565" w:rsidP="006E1848">
      <w:pPr>
        <w:pStyle w:val="Nadpis1"/>
      </w:pPr>
      <w:bookmarkStart w:id="0" w:name="_Toc187697870"/>
      <w:r>
        <w:lastRenderedPageBreak/>
        <w:t>Úvod</w:t>
      </w:r>
      <w:bookmarkEnd w:id="0"/>
    </w:p>
    <w:p w:rsidR="006E1848" w:rsidRDefault="006E1848" w:rsidP="006E1848">
      <w:r>
        <w:t xml:space="preserve">Je povinnou časťou práce. Tvorí hlavnú textovú osnovu práce. Čísluje sa. Obsahuje stručný úvod do problematiky - </w:t>
      </w:r>
      <w:r w:rsidRPr="00C7003E">
        <w:rPr>
          <w:b/>
        </w:rPr>
        <w:t>dôvod, prečo sa autor rozhodol vypracovať prácu</w:t>
      </w:r>
      <w:r>
        <w:t xml:space="preserve"> na danú tému. Stanovuje </w:t>
      </w:r>
      <w:r w:rsidR="00C7003E">
        <w:rPr>
          <w:b/>
        </w:rPr>
        <w:t>ciele</w:t>
      </w:r>
      <w:r w:rsidRPr="00C7003E">
        <w:rPr>
          <w:b/>
        </w:rPr>
        <w:t xml:space="preserve"> práce</w:t>
      </w:r>
      <w:r>
        <w:t xml:space="preserve">, jej poslanie a presné vymedzenie problému, ktorým sa práca zaoberá. Používajú sa kratšie vety, nie </w:t>
      </w:r>
      <w:r w:rsidR="00C7003E">
        <w:t>zložité súvetia. Celý ú</w:t>
      </w:r>
      <w:r>
        <w:t>vod sa píše rovnakým typom písma, neodporúča sa v ňom niektoré slová zvýrazňovať.</w:t>
      </w:r>
    </w:p>
    <w:p w:rsidR="006E1848" w:rsidRDefault="006E1848" w:rsidP="006E1848">
      <w:r>
        <w:t>Ak sa Úvod práce začína citátom, tento sa zvyčajne píše kurzívou a uvádza sa pod ním aj meno autora.</w:t>
      </w:r>
    </w:p>
    <w:p w:rsidR="006E1848" w:rsidRDefault="00C7003E" w:rsidP="006E1848">
      <w:r>
        <w:t>V ú</w:t>
      </w:r>
      <w:r w:rsidR="006E1848">
        <w:t>vode nie je potrebné rozvíjať teoretické informácie. Má byť stručný a výstižný a má prezentovať nasledujúci obsah práce.</w:t>
      </w:r>
      <w:r w:rsidR="00F569B8">
        <w:rPr>
          <w:b/>
        </w:rPr>
        <w:t>Ak na projekte pracovali viacerí autori, v úvode uvedú, ktorý bol zodpovedný za ktorú časť práce.</w:t>
      </w:r>
      <w:r w:rsidR="006E1848">
        <w:t xml:space="preserve"> Odporúčaný rozsah je jedna až jeden a pol strany. V Úvode možno tiež poďakovať tým, ktorí riešiteľovi pomohli odborne a metodicky vypracovať prácu. Aj keď je Úvod hneď na začiatku práce, obvykle sa vypracúva až po jej dokončení.</w:t>
      </w:r>
      <w:r w:rsidR="00D30208" w:rsidRPr="00D30208">
        <w:rPr>
          <w:highlight w:val="yellow"/>
        </w:rPr>
        <w:t>Odporúčaný rozsah je cca 1 – 1,5 strany</w:t>
      </w:r>
      <w:r w:rsidR="00D30208">
        <w:t>.</w:t>
      </w:r>
    </w:p>
    <w:p w:rsidR="006E1848" w:rsidRDefault="006E1848" w:rsidP="006E1848">
      <w:pPr>
        <w:rPr>
          <w:i/>
        </w:rPr>
      </w:pPr>
      <w:r>
        <w:rPr>
          <w:i/>
        </w:rPr>
        <w:t>Zdroj: A</w:t>
      </w:r>
      <w:r w:rsidRPr="006E1848">
        <w:rPr>
          <w:i/>
        </w:rPr>
        <w:t>ko písať, prezentovať a</w:t>
      </w:r>
      <w:r>
        <w:rPr>
          <w:i/>
        </w:rPr>
        <w:t xml:space="preserve"> obhajovať prácu stredoškolskej </w:t>
      </w:r>
      <w:r w:rsidRPr="006E1848">
        <w:rPr>
          <w:i/>
        </w:rPr>
        <w:t>odbornej činnosti</w:t>
      </w:r>
      <w:r>
        <w:rPr>
          <w:i/>
        </w:rPr>
        <w:t xml:space="preserve"> (</w:t>
      </w:r>
      <w:r w:rsidRPr="006E1848">
        <w:rPr>
          <w:i/>
        </w:rPr>
        <w:t>PaedDr. Anna Sandanusová, Ph.D.</w:t>
      </w:r>
      <w:r>
        <w:rPr>
          <w:i/>
        </w:rPr>
        <w:t xml:space="preserve">, </w:t>
      </w:r>
      <w:r w:rsidRPr="006E1848">
        <w:rPr>
          <w:i/>
        </w:rPr>
        <w:t>Ing. Vlasta Púchovská</w:t>
      </w:r>
      <w:r>
        <w:rPr>
          <w:i/>
        </w:rPr>
        <w:t xml:space="preserve">, </w:t>
      </w:r>
      <w:r w:rsidRPr="006E1848">
        <w:rPr>
          <w:i/>
        </w:rPr>
        <w:t>Eva Bugajová</w:t>
      </w:r>
      <w:r>
        <w:rPr>
          <w:i/>
        </w:rPr>
        <w:t>)</w:t>
      </w:r>
    </w:p>
    <w:p w:rsidR="00C7003E" w:rsidRDefault="00C7003E" w:rsidP="006E1848"/>
    <w:p w:rsidR="00D30208" w:rsidRDefault="00D30208">
      <w:pPr>
        <w:spacing w:line="276" w:lineRule="auto"/>
        <w:jc w:val="left"/>
      </w:pPr>
      <w:r>
        <w:br w:type="page"/>
      </w:r>
    </w:p>
    <w:p w:rsidR="00C7003E" w:rsidRDefault="00C7003E" w:rsidP="006E1848">
      <w:r>
        <w:lastRenderedPageBreak/>
        <w:t>V práci je potrebné používať prednastavené štýly vo Worde, inak sa obsah nevygeneruje správne. Sú vytvorené nasledovné štýly:</w:t>
      </w:r>
    </w:p>
    <w:p w:rsidR="00C7003E" w:rsidRDefault="00C7003E" w:rsidP="00C7003E">
      <w:pPr>
        <w:pStyle w:val="Odsekzoznamu"/>
        <w:numPr>
          <w:ilvl w:val="0"/>
          <w:numId w:val="2"/>
        </w:numPr>
      </w:pPr>
      <w:r>
        <w:t>Normálny – štýl pre písanie textu, Times New Roman, 12 bodov, zarovnanie do bloku, riadkovanie 1,5</w:t>
      </w:r>
    </w:p>
    <w:p w:rsidR="004E69F7" w:rsidRDefault="004E69F7" w:rsidP="004E69F7">
      <w:pPr>
        <w:pStyle w:val="Odsekzoznamu"/>
        <w:numPr>
          <w:ilvl w:val="0"/>
          <w:numId w:val="2"/>
        </w:numPr>
      </w:pPr>
      <w:r>
        <w:t>Zdrojové kódy - štýl pre písanie zdrojových textov programov alebo konfigurácií, Consolas, 12 bodov, zarovnanie vľavo, riadkovanie 1,5</w:t>
      </w:r>
    </w:p>
    <w:p w:rsidR="00C7003E" w:rsidRDefault="00C7003E" w:rsidP="00C7003E">
      <w:pPr>
        <w:pStyle w:val="Odsekzoznamu"/>
        <w:numPr>
          <w:ilvl w:val="0"/>
          <w:numId w:val="2"/>
        </w:numPr>
      </w:pPr>
      <w:r>
        <w:t>Nadpis 1 – nadpis prvej úrovne s číslovaním kapitol, Times New Roman, 18 bodov, tučné, zarovnanie vľavo</w:t>
      </w:r>
      <w:r w:rsidR="00A42A24">
        <w:t>, na novej strane</w:t>
      </w:r>
    </w:p>
    <w:p w:rsidR="00C7003E" w:rsidRDefault="00C7003E" w:rsidP="00C7003E">
      <w:pPr>
        <w:pStyle w:val="Odsekzoznamu"/>
        <w:numPr>
          <w:ilvl w:val="0"/>
          <w:numId w:val="2"/>
        </w:numPr>
      </w:pPr>
      <w:r>
        <w:t>Nadpis 2 – nadpis druhej úrovne s číslovaním kapitol, Timens New Roman, 16 bodov, tučné, zarovnanie vľavo</w:t>
      </w:r>
    </w:p>
    <w:p w:rsidR="00C7003E" w:rsidRDefault="00C7003E" w:rsidP="00C7003E">
      <w:pPr>
        <w:pStyle w:val="Odsekzoznamu"/>
        <w:numPr>
          <w:ilvl w:val="0"/>
          <w:numId w:val="2"/>
        </w:numPr>
      </w:pPr>
      <w:r>
        <w:t>Nadpis 3 – nadpis tretej úrovne s číslovaním kapitol, Times New Roman, 14 bodov, tučné, zarovnanie vľavo</w:t>
      </w:r>
    </w:p>
    <w:p w:rsidR="00A42A24" w:rsidRDefault="00C7003E" w:rsidP="00F569B8">
      <w:r w:rsidRPr="00C33CD9">
        <w:rPr>
          <w:b/>
          <w:bCs/>
        </w:rPr>
        <w:t>Prácu píšeme</w:t>
      </w:r>
      <w:r w:rsidR="00A4479E">
        <w:rPr>
          <w:b/>
          <w:bCs/>
        </w:rPr>
        <w:t xml:space="preserve"> </w:t>
      </w:r>
      <w:r w:rsidRPr="00C33CD9">
        <w:rPr>
          <w:b/>
          <w:bCs/>
        </w:rPr>
        <w:t>v prvej osobe množného čísla</w:t>
      </w:r>
      <w:r>
        <w:t xml:space="preserve"> tj. v autorskom pluráli (zapojili sme, naprogramovali sme</w:t>
      </w:r>
      <w:r w:rsidR="00C33CD9">
        <w:t xml:space="preserve"> ...</w:t>
      </w:r>
      <w:r>
        <w:t xml:space="preserve">) </w:t>
      </w:r>
      <w:r w:rsidRPr="00C33CD9">
        <w:rPr>
          <w:b/>
          <w:bCs/>
        </w:rPr>
        <w:t>alebo v trpnom rode</w:t>
      </w:r>
      <w:r>
        <w:t xml:space="preserve"> (boli vytvorené 3 sekcie, bolo nameraných 5 hodnôt).</w:t>
      </w:r>
    </w:p>
    <w:p w:rsidR="00C7003E" w:rsidRDefault="00C7003E" w:rsidP="00C7003E">
      <w:r w:rsidRPr="004A0E92">
        <w:rPr>
          <w:b/>
          <w:bCs/>
        </w:rPr>
        <w:t>Obrázky a tabuľky v texte musia mať popisy</w:t>
      </w:r>
      <w:r>
        <w:t xml:space="preserve">. Popisy vkladáme kliknutím pravým tlačidlom myši na tabuľku/obrázok a v menu vyberieme možnosť Vložiť popis. V práci však uvádzame len </w:t>
      </w:r>
      <w:r w:rsidR="00A42A24">
        <w:t>malé obrázky a krátke tabuľky pre lepšie pochopenie textu. Ostatné tabuľky a obrázky (screenshoty, diagramy, ...) uvádzame v obrazovej prílohe.</w:t>
      </w:r>
    </w:p>
    <w:p w:rsidR="00A42A24" w:rsidRDefault="00A42A24" w:rsidP="00C7003E">
      <w:r>
        <w:t>Pri odriadkovaní strany nepoužívame mnohonásobné stláčanie Enteru, ale klávesovú skratku Ctrl+Enter, ktorá vloží zlom strany.</w:t>
      </w:r>
    </w:p>
    <w:p w:rsidR="00835A19" w:rsidRDefault="00835A19" w:rsidP="00C33CD9">
      <w:r>
        <w:t>Rozsah záverečnej práce je 15-25 strán (bez príloh).</w:t>
      </w:r>
      <w:r w:rsidR="00C33CD9">
        <w:t xml:space="preserve"> Do tohto počtu strán sa započítava Úvod, Problematika a prehľad literatúry, Ciele práce, Materiál a metodika, Výsledky práce, Diskusia, Závery práce, Zhrnutie a Zoznam použitej literatúry</w:t>
      </w:r>
      <w:r w:rsidR="00922B2C">
        <w:t>.</w:t>
      </w:r>
    </w:p>
    <w:p w:rsidR="004A0E92" w:rsidRPr="004A0E92" w:rsidRDefault="004A0E92" w:rsidP="00C33CD9"/>
    <w:p w:rsidR="006E1848" w:rsidRDefault="00C7003E" w:rsidP="00C7003E">
      <w:pPr>
        <w:pStyle w:val="Nadpis1"/>
      </w:pPr>
      <w:bookmarkStart w:id="1" w:name="_Toc187697871"/>
      <w:r>
        <w:lastRenderedPageBreak/>
        <w:t>Problematika a prehľad literatúry</w:t>
      </w:r>
      <w:bookmarkEnd w:id="1"/>
    </w:p>
    <w:p w:rsidR="00C7003E" w:rsidRDefault="00A42A24" w:rsidP="00C7003E">
      <w:r>
        <w:t xml:space="preserve">V tejto časti uvádzame teoretické východiská riešenej problematiky. </w:t>
      </w:r>
      <w:r w:rsidR="00353E7A">
        <w:t xml:space="preserve">Popíšeme </w:t>
      </w:r>
      <w:r w:rsidR="00B97329">
        <w:t xml:space="preserve">tu použité technológie, súčasné riešenia na trhu, načrtneme </w:t>
      </w:r>
      <w:r w:rsidR="004F0C5B">
        <w:t>rôzne možnosti riešenia problematiky.</w:t>
      </w:r>
      <w:r w:rsidR="004A0E92">
        <w:t xml:space="preserve"> V tejto časti by sme sa mali najčastejšie odkazovať na použitú literatúru (webstránky, časopisy, knihy, noviny, zákony, normy ...). Ak nejaký text uvádzate (kopírujete) od slova do slova, musí byť v úvodzovkách a za úvodzovkami musí byť odkaz na zdroj.</w:t>
      </w:r>
      <w:r w:rsidR="009F18F9">
        <w:t xml:space="preserve"> Takémuto označeniu s odkazom hovoríme citácia. Ak nejaký text parafrázujete (voľne prerozprávate), je tiež vhodné uviesť zdroj (napr. „Podľa M. Malého v knihe Hradlá, volty, jednočipy je zbernica I2C vhodnejšia pre pripojenie viacerých periférií, pretože šetrí počet vodičov a pinov mikrokontroléra.“). </w:t>
      </w:r>
      <w:r w:rsidR="00D30208" w:rsidRPr="00D30208">
        <w:rPr>
          <w:highlight w:val="yellow"/>
        </w:rPr>
        <w:t>Odporúčaný rozsah je cca 1/3 celej práce</w:t>
      </w:r>
      <w:r w:rsidR="00D30208">
        <w:t>.</w:t>
      </w:r>
    </w:p>
    <w:p w:rsidR="00B97329" w:rsidRDefault="00B97329" w:rsidP="00B97329">
      <w:pPr>
        <w:pStyle w:val="Nadpis2"/>
      </w:pPr>
      <w:bookmarkStart w:id="2" w:name="_Toc187697872"/>
      <w:r>
        <w:t>Prehľad existujúcich riešení</w:t>
      </w:r>
      <w:bookmarkEnd w:id="2"/>
    </w:p>
    <w:p w:rsidR="004640AE" w:rsidRPr="004640AE" w:rsidRDefault="004640AE" w:rsidP="004640AE">
      <w:r>
        <w:t xml:space="preserve">Keďže na internete neboli nájdené produkty, ktoré by odpovedali popisu a funkčnosti daného projektu, existujúce riešenia neexistujú. </w:t>
      </w:r>
    </w:p>
    <w:p w:rsidR="00A42A24" w:rsidRDefault="00A42A24" w:rsidP="00A42A24">
      <w:pPr>
        <w:pStyle w:val="Nadpis2"/>
      </w:pPr>
      <w:bookmarkStart w:id="3" w:name="_Toc187697873"/>
      <w:r>
        <w:t>Použité technológie</w:t>
      </w:r>
      <w:bookmarkEnd w:id="3"/>
    </w:p>
    <w:p w:rsidR="00A42A24" w:rsidRDefault="00E310DC" w:rsidP="00A42A24">
      <w:r>
        <w:t>Na vytvorenie projektu boli použité hardvérové prvky dron Syma X36,  mikopočítač raspberry pi zero 2 w, a použitý softvér bol programovací jazyk Python, programovací jazyk Bash a operačný systém Kali linux</w:t>
      </w:r>
      <w:r w:rsidR="00EF3DEE">
        <w:t>.</w:t>
      </w:r>
      <w:r w:rsidR="00041901">
        <w:t xml:space="preserve"> Python bol použitý preto, lebo je platformovo nezávislý, jednoduchý na prácu a ponúka širokú škálu knižníc. Použité knižnice boli knižnica Scapy, ktorej primárnou úlohou je manipulovať a analyzovať pakety na sieti. Obsahuje mnoho funkcií, ktoré túto prácu uľahčujú. Jazyk Bash bol použitý, pretože je interpretovaný, natívny na väčšine linuxových operačných systémoch, a je ideálny na automatizáciu. Operačný systém Kali linux bol použitý z dôvodov, že je </w:t>
      </w:r>
      <w:r w:rsidR="004509E9">
        <w:t>nenáročný na systém, obsahuje veľké množstvo nástrojov na penetračné testovanie, a ako jediný operačný systém kompatibilný s raspberry pi zero 2 w umožnuje natívny monitorovac</w:t>
      </w:r>
      <w:r w:rsidR="004C4256">
        <w:t>í režim sieť</w:t>
      </w:r>
      <w:r w:rsidR="004509E9">
        <w:t xml:space="preserve">ovej karty, čím zaniká potreba dodatočnej sieťovej antény s dodatočnou sieťovou kartou podporujúcou monitorovací režim. Taktiež to zníži hmotnosť dronu, ktorému sa predĺži doba letu, bude kompaktnejší a lepšie ovládateľný. Dron Syma X36 bol použitý, lebo má vyššiu hmotnosť, takže pridaná hmotnosť raspberry pi zero 2 w </w:t>
      </w:r>
      <w:r w:rsidR="004509E9">
        <w:lastRenderedPageBreak/>
        <w:t xml:space="preserve">nebude </w:t>
      </w:r>
      <w:r w:rsidR="00401B7F">
        <w:t>kritický pre let. Mikropočítač raspberry pi zero w 2 bol použitý kvôli jeho kompaktnej veľkosti a možnosti spustenia kompletného operačného systému.</w:t>
      </w:r>
      <w:r w:rsidR="00041901">
        <w:t xml:space="preserve">  </w:t>
      </w:r>
    </w:p>
    <w:p w:rsidR="009F18F9" w:rsidRDefault="009F18F9" w:rsidP="009F18F9">
      <w:pPr>
        <w:pStyle w:val="Nadpis1"/>
      </w:pPr>
      <w:bookmarkStart w:id="4" w:name="_Toc187697874"/>
      <w:r>
        <w:lastRenderedPageBreak/>
        <w:t>Ciele práce</w:t>
      </w:r>
      <w:bookmarkEnd w:id="4"/>
    </w:p>
    <w:p w:rsidR="00BE2D07" w:rsidRDefault="002A247E" w:rsidP="005F7656">
      <w:r>
        <w:t xml:space="preserve">Hlavným cieľom programu bolo zhotoviť dron, ktorý by bol schopný zachytávať pakety na sieti, </w:t>
      </w:r>
      <w:r w:rsidR="00FC0655">
        <w:t>skenovať otvorené porty,</w:t>
      </w:r>
      <w:r>
        <w:t>analyzovať ich, nájsť anomálie v sieťovej komunikácií, posielať a vytvárať vlastn</w:t>
      </w:r>
      <w:r w:rsidR="00A4479E">
        <w:t>é pakety a informovať administrátora dronu o statuse siete</w:t>
      </w:r>
      <w:r w:rsidR="005F7656">
        <w:t>.</w:t>
      </w:r>
      <w:r w:rsidR="00FC0655">
        <w:t xml:space="preserve"> Programy boli po napísaní otestované. Meralo sa, či zaznamenané pakety súhlasili s realitou, ako dôkladne sa pakety vytvorili, či boli zachytené anomálie skutočné a či niektoré neušli systému, či status portov od programov odpovedal ich skutočnému statusu, ako programy zaťažovali mikroprocesor. </w:t>
      </w:r>
    </w:p>
    <w:p w:rsidR="00C233A0" w:rsidRDefault="00C233A0" w:rsidP="00C233A0"/>
    <w:p w:rsidR="00BE2D07" w:rsidRDefault="00BE2D07" w:rsidP="00CF1773">
      <w:pPr>
        <w:pStyle w:val="Nadpis1"/>
      </w:pPr>
      <w:bookmarkStart w:id="5" w:name="_Toc187697876"/>
      <w:r>
        <w:lastRenderedPageBreak/>
        <w:t>Materiál a</w:t>
      </w:r>
      <w:r w:rsidR="005F7656">
        <w:t> </w:t>
      </w:r>
      <w:r>
        <w:t>metodika</w:t>
      </w:r>
    </w:p>
    <w:p w:rsidR="005F7656" w:rsidRDefault="005F7656" w:rsidP="005F7656">
      <w:r>
        <w:t xml:space="preserve">Na začiatku bolo potrebné navrhnúť základnú štruktúru programov, vybrať vhodný hardvér a softvér. </w:t>
      </w:r>
    </w:p>
    <w:p w:rsidR="005F7656" w:rsidRDefault="005F7656" w:rsidP="005F7656">
      <w:r>
        <w:t xml:space="preserve">Následne boli naprogramované programy, ktoré boli určené v plánovacej časti. Následne boli otestované programy, ktoré boli stanovené v špecifikácií. Potom boli nahraté na mikropočítač, na ktorom boli tiež otestované, po úspešnom teste bol mikropočítač pripevnený na dron, ktorému bola následne otestovaná doba letu, kao sa zmenila, stabilita mikropočítača na drone a či je komunikácia s mikrokopočítačom stabilná. </w:t>
      </w:r>
    </w:p>
    <w:p w:rsidR="005F7656" w:rsidRPr="005F7656" w:rsidRDefault="005F7656" w:rsidP="005F7656"/>
    <w:p w:rsidR="00CF1773" w:rsidRDefault="00CF1773" w:rsidP="00CF1773">
      <w:pPr>
        <w:pStyle w:val="Nadpis1"/>
      </w:pPr>
      <w:r>
        <w:lastRenderedPageBreak/>
        <w:t>Výsledky práce</w:t>
      </w:r>
      <w:bookmarkEnd w:id="5"/>
    </w:p>
    <w:p w:rsidR="00CF1773" w:rsidRDefault="00CF1773" w:rsidP="00CF1773">
      <w:r>
        <w:t xml:space="preserve">V tejto časti </w:t>
      </w:r>
      <w:r w:rsidR="004F0C5B">
        <w:t xml:space="preserve">popíšeme konkrétnu realizáciu projektu. Popíšeme jednotlivé súčasti riešenia (napr. používateľskú a administrátorskú časť, bloky zapojenia – zdroj, zosilňovač, výstupný člen, ...). Uvedieme sem použité postupya algoritmy, </w:t>
      </w:r>
      <w:r>
        <w:t>realizáciu</w:t>
      </w:r>
      <w:r w:rsidR="004F0C5B">
        <w:t xml:space="preserve"> databáz, </w:t>
      </w:r>
      <w:r>
        <w:t>tvorbu</w:t>
      </w:r>
      <w:r w:rsidR="004F0C5B">
        <w:t xml:space="preserve"> webstránky, zapojenia dosiek s plošnými spojmi, zaujímavé časti zdrojových kódov, výsledky meraní a testov, výsledky analýz a výpočtov.</w:t>
      </w:r>
    </w:p>
    <w:p w:rsidR="000F2882" w:rsidRDefault="00CF1773" w:rsidP="00CF1773">
      <w:r>
        <w:t xml:space="preserve">Je to teda časť, v ktorej postupujeme podľa krokov, ktoré sme uviedli v časti </w:t>
      </w:r>
      <w:r w:rsidR="000F2882">
        <w:t>M</w:t>
      </w:r>
      <w:r>
        <w:t>ateriál a metodika a postupne ich konkretizujeme</w:t>
      </w:r>
      <w:r w:rsidR="000F2882">
        <w:t>:</w:t>
      </w:r>
    </w:p>
    <w:p w:rsidR="000F2882" w:rsidRDefault="000F2882" w:rsidP="000F2882">
      <w:pPr>
        <w:pStyle w:val="Odsekzoznamu"/>
        <w:numPr>
          <w:ilvl w:val="0"/>
          <w:numId w:val="3"/>
        </w:numPr>
      </w:pPr>
      <w:r>
        <w:t xml:space="preserve">Ak sme uviedli nejakú schému a DPS, rozpíšeme napr. v akom programe sme robili prevod schémy na DPS, aké konkrétne súčiastky sme použili – čísla/puzdra, ako sme postupovali, ako sme leptali a vŕtali DPS, ktorú časť sme zapájkovali ako prvú, ako sme merali funkčnosť. </w:t>
      </w:r>
    </w:p>
    <w:p w:rsidR="000F2882" w:rsidRDefault="000F2882" w:rsidP="000F2882">
      <w:pPr>
        <w:pStyle w:val="Odsekzoznamu"/>
        <w:numPr>
          <w:ilvl w:val="0"/>
          <w:numId w:val="3"/>
        </w:numPr>
      </w:pPr>
      <w:r>
        <w:t>Ak sme uviedli vzhľad stránky, rozpíšeme aké HTML/CSS sme na to použili, či sme to riešili cez grid/flex, ako sme riešili responzivitu. Prečo sme použili práve tieto farby, fonty, aké formáty obrázkov/videí používame ...</w:t>
      </w:r>
    </w:p>
    <w:p w:rsidR="000F2882" w:rsidRDefault="000F2882" w:rsidP="000F2882">
      <w:pPr>
        <w:pStyle w:val="Odsekzoznamu"/>
        <w:numPr>
          <w:ilvl w:val="0"/>
          <w:numId w:val="3"/>
        </w:numPr>
      </w:pPr>
      <w:r>
        <w:t xml:space="preserve">Ak robíme informačný systém, rozpíšeme tok informácií napr. že zákazník najprv vypíše formulár, ten sa spracuje, odošle sa mu na email, admin potvrdí údaje, zákazníkovi sa odošle výsledok atď atď. </w:t>
      </w:r>
    </w:p>
    <w:p w:rsidR="004F0C5B" w:rsidRDefault="000F2882" w:rsidP="000F2882">
      <w:pPr>
        <w:pStyle w:val="Odsekzoznamu"/>
        <w:numPr>
          <w:ilvl w:val="0"/>
          <w:numId w:val="3"/>
        </w:numPr>
      </w:pPr>
      <w:r>
        <w:t xml:space="preserve">Ak robíme sieťarskú úlohu, rozpíšeme čo a ako sme zapojili, aké konfigurácie sme použili, aké protokoly sme nastavovali a prečo práve takto. </w:t>
      </w:r>
    </w:p>
    <w:p w:rsidR="000F2882" w:rsidRDefault="000F2882" w:rsidP="000F2882">
      <w:pPr>
        <w:pStyle w:val="Odsekzoznamu"/>
        <w:numPr>
          <w:ilvl w:val="0"/>
          <w:numId w:val="3"/>
        </w:numPr>
      </w:pPr>
      <w:r>
        <w:t xml:space="preserve">Ak robíme hru rozpíšeme ako sme tvorili postavy/NPC, aké majú vlastnosti, ako funguje v hre fyzika/mechanika, ako fungujú objekty s ktorými hráč interaguje. </w:t>
      </w:r>
    </w:p>
    <w:p w:rsidR="000F2882" w:rsidRDefault="000F2882" w:rsidP="000F2882">
      <w:pPr>
        <w:pStyle w:val="Nadpis1"/>
      </w:pPr>
      <w:bookmarkStart w:id="6" w:name="_Toc187697877"/>
      <w:r>
        <w:lastRenderedPageBreak/>
        <w:t>Diskusia</w:t>
      </w:r>
      <w:bookmarkEnd w:id="6"/>
    </w:p>
    <w:p w:rsidR="000F2882" w:rsidRPr="000F2882" w:rsidRDefault="000F2882" w:rsidP="000F2882">
      <w:r>
        <w:t xml:space="preserve">V tejto časti by mal autor uviesť, </w:t>
      </w:r>
      <w:r w:rsidR="007F30F1">
        <w:t xml:space="preserve">s akými poznatkami a problémami sa pri tvorbe práce stretol. Aké prekážky musel prekonávať a ako ich vyriešil. Môže tu rozanalyzovať porovnanie jeho, teraz už zhotoveného riešenia s inými riešeniami na trhu. Uvedie tu, či dodržiaval nejaké postupy, metódy, ktoré popísal v časti Problematika a prehľad literatúry. Popíše možnosti využitia poznatkov v praxi. </w:t>
      </w:r>
    </w:p>
    <w:p w:rsidR="004F0C5B" w:rsidRDefault="004F0C5B" w:rsidP="004F0C5B">
      <w:pPr>
        <w:pStyle w:val="Nadpis1"/>
      </w:pPr>
      <w:bookmarkStart w:id="7" w:name="_Toc187697878"/>
      <w:r>
        <w:lastRenderedPageBreak/>
        <w:t>Záver</w:t>
      </w:r>
      <w:r w:rsidR="000E6135">
        <w:t xml:space="preserve">y </w:t>
      </w:r>
      <w:r w:rsidR="007F30F1">
        <w:t>práce</w:t>
      </w:r>
      <w:bookmarkEnd w:id="7"/>
    </w:p>
    <w:p w:rsidR="007F30F1" w:rsidRDefault="000E6135" w:rsidP="000E6135">
      <w:r>
        <w:t xml:space="preserve">V závere </w:t>
      </w:r>
      <w:r w:rsidR="007F30F1">
        <w:t>autor stručne zhodnotí, či sa mu podarilo naplniť ciele práce (porovnanie s kapitolou Ciele práce). P</w:t>
      </w:r>
      <w:r>
        <w:t xml:space="preserve">rezentuje svoj názor na daný problém a jeho riešenie. Musí vyzdvihovať prínos návrhov autora práce na </w:t>
      </w:r>
      <w:r w:rsidR="007F30F1">
        <w:t xml:space="preserve">riešenie </w:t>
      </w:r>
      <w:r>
        <w:t>dan</w:t>
      </w:r>
      <w:r w:rsidR="007F30F1">
        <w:t>ého</w:t>
      </w:r>
      <w:r>
        <w:t xml:space="preserve"> problém</w:t>
      </w:r>
      <w:r w:rsidR="007F30F1">
        <w:t>u</w:t>
      </w:r>
      <w:r>
        <w:t xml:space="preserve"> a poukázať na spôsob realizácie</w:t>
      </w:r>
      <w:r w:rsidR="007F30F1">
        <w:t xml:space="preserve"> týchto návrhov</w:t>
      </w:r>
      <w:r>
        <w:t>. Záver by mal načrtnúť ďalšiu perspektívu práce v danej problematike so získanými poznatkami</w:t>
      </w:r>
      <w:r w:rsidR="007F30F1">
        <w:t>, čiže ako by niekto mohol ďalej v tejto práci pokračovať, rozširovať ju, vylepšovať parametre</w:t>
      </w:r>
      <w:r>
        <w:t xml:space="preserve">. </w:t>
      </w:r>
    </w:p>
    <w:p w:rsidR="007F30F1" w:rsidRDefault="007F30F1" w:rsidP="000E6135">
      <w:r>
        <w:t>Odporúčaný rozsah je cca 1-1,5 strany.</w:t>
      </w:r>
    </w:p>
    <w:p w:rsidR="007F30F1" w:rsidRDefault="007F30F1" w:rsidP="007F30F1">
      <w:pPr>
        <w:pStyle w:val="Nadpis1"/>
      </w:pPr>
      <w:bookmarkStart w:id="8" w:name="_Toc187697879"/>
      <w:r>
        <w:lastRenderedPageBreak/>
        <w:t>Zhrnutie</w:t>
      </w:r>
      <w:bookmarkEnd w:id="8"/>
    </w:p>
    <w:p w:rsidR="000E6135" w:rsidRDefault="000E6135" w:rsidP="000E6135">
      <w:r>
        <w:t xml:space="preserve">Autor </w:t>
      </w:r>
      <w:r w:rsidR="007F30F1">
        <w:t xml:space="preserve">stručne ale jasne </w:t>
      </w:r>
      <w:r>
        <w:t>popíše cieľ práce, metodiku a urobí súhrn najdôležitejších zistení, výsledkov svojej práce. Zhrnutie je veľmi dôležitou časťou práce, pretože čitateľ po prečítaní bude vedieť, o čom práca je a čo autor zistil.</w:t>
      </w:r>
    </w:p>
    <w:p w:rsidR="000E6135" w:rsidRDefault="000E6135" w:rsidP="000E6135">
      <w:r>
        <w:t xml:space="preserve">Odporúčaný rozsah je </w:t>
      </w:r>
      <w:r w:rsidR="007F30F1">
        <w:t>10-15 riadkov.</w:t>
      </w:r>
    </w:p>
    <w:p w:rsidR="000E6135" w:rsidRDefault="000E6135" w:rsidP="000E6135">
      <w:pPr>
        <w:rPr>
          <w:i/>
        </w:rPr>
      </w:pPr>
      <w:r>
        <w:rPr>
          <w:i/>
        </w:rPr>
        <w:t>Zdroj: A</w:t>
      </w:r>
      <w:r w:rsidRPr="006E1848">
        <w:rPr>
          <w:i/>
        </w:rPr>
        <w:t>ko písať, prezentovať a</w:t>
      </w:r>
      <w:r>
        <w:rPr>
          <w:i/>
        </w:rPr>
        <w:t xml:space="preserve"> obhajovať prácu stredoškolskej </w:t>
      </w:r>
      <w:r w:rsidRPr="006E1848">
        <w:rPr>
          <w:i/>
        </w:rPr>
        <w:t>odbornej činnosti</w:t>
      </w:r>
      <w:r>
        <w:rPr>
          <w:i/>
        </w:rPr>
        <w:t xml:space="preserve"> (</w:t>
      </w:r>
      <w:r w:rsidRPr="006E1848">
        <w:rPr>
          <w:i/>
        </w:rPr>
        <w:t>PaedDr. Anna Sandanusová, Ph.D.</w:t>
      </w:r>
      <w:r>
        <w:rPr>
          <w:i/>
        </w:rPr>
        <w:t xml:space="preserve">, </w:t>
      </w:r>
      <w:r w:rsidRPr="006E1848">
        <w:rPr>
          <w:i/>
        </w:rPr>
        <w:t>Ing. Vlasta Púchovská</w:t>
      </w:r>
      <w:r>
        <w:rPr>
          <w:i/>
        </w:rPr>
        <w:t xml:space="preserve">, </w:t>
      </w:r>
      <w:r w:rsidRPr="006E1848">
        <w:rPr>
          <w:i/>
        </w:rPr>
        <w:t>Eva Bugajová</w:t>
      </w:r>
      <w:r>
        <w:rPr>
          <w:i/>
        </w:rPr>
        <w:t>)</w:t>
      </w:r>
    </w:p>
    <w:p w:rsidR="000E6135" w:rsidRDefault="000E6135" w:rsidP="000E6135"/>
    <w:p w:rsidR="000E6135" w:rsidRDefault="000E6135" w:rsidP="000E6135">
      <w:pPr>
        <w:pStyle w:val="Nadpis1"/>
      </w:pPr>
      <w:bookmarkStart w:id="9" w:name="_Toc187697880"/>
      <w:r>
        <w:lastRenderedPageBreak/>
        <w:t>Zoznam použitej literatúry</w:t>
      </w:r>
      <w:bookmarkEnd w:id="9"/>
    </w:p>
    <w:p w:rsidR="000E6135" w:rsidRDefault="000E6135" w:rsidP="000E6135">
      <w:r>
        <w:t>Zoznam použitej literatúry obsahuje úplný zoznam bibliografických odkazov. Rozsah tejto časti je daný počtom použitých literárnych zdrojov, ktoré musia korešpondovať s citáciami v texte. Pomocou Zoznamu použitej literatúry sa má čitateľ práce dostať k pôvodným prameňom, ktoré boli citované v práci (a nie sa dozvedieť o autorovom teoretickom rozhľade). V Zozname použitej literatúry sa teda uvádza iba literatúra citovaná v texte. Zoznam musí byť v abecednom poradí. Obsahuje bibliografické odkazy, t. j. informácie o dokumentoch, ktoré sa skutočne použili pri písaní práce. Musia byť v ňom uvedené odkazy na pramene, uvedené v texte práce (aj pramene pod obrázkami a tabuľkami).</w:t>
      </w:r>
    </w:p>
    <w:p w:rsidR="000E6135" w:rsidRPr="000E6135" w:rsidRDefault="000E6135" w:rsidP="000E6135">
      <w:r>
        <w:t>Techniku citovania a uvádzania bibliografických odkazov predpisujú rôzne národné i medzinárodné normy. Pre citovanie literárnych prameňov ako aj tvorbu bibliografických odkazov sa na Slovensku využíva norma STN ISO 690 (1998) a STN ISO 690-2 (2001).</w:t>
      </w:r>
    </w:p>
    <w:p w:rsidR="000E6135" w:rsidRDefault="000E6135" w:rsidP="000E6135">
      <w:pPr>
        <w:rPr>
          <w:i/>
        </w:rPr>
      </w:pPr>
      <w:r>
        <w:rPr>
          <w:i/>
        </w:rPr>
        <w:t>Zdroj: A</w:t>
      </w:r>
      <w:r w:rsidRPr="006E1848">
        <w:rPr>
          <w:i/>
        </w:rPr>
        <w:t>ko písať, prezentovať a</w:t>
      </w:r>
      <w:r>
        <w:rPr>
          <w:i/>
        </w:rPr>
        <w:t xml:space="preserve"> obhajovať prácu stredoškolskej </w:t>
      </w:r>
      <w:r w:rsidRPr="006E1848">
        <w:rPr>
          <w:i/>
        </w:rPr>
        <w:t>odbornej činnosti</w:t>
      </w:r>
      <w:r>
        <w:rPr>
          <w:i/>
        </w:rPr>
        <w:t xml:space="preserve"> (</w:t>
      </w:r>
      <w:r w:rsidRPr="006E1848">
        <w:rPr>
          <w:i/>
        </w:rPr>
        <w:t>PaedDr. Anna Sandanusová, Ph.D.</w:t>
      </w:r>
      <w:r>
        <w:rPr>
          <w:i/>
        </w:rPr>
        <w:t xml:space="preserve">, </w:t>
      </w:r>
      <w:r w:rsidRPr="006E1848">
        <w:rPr>
          <w:i/>
        </w:rPr>
        <w:t>Ing. Vlasta Púchovská</w:t>
      </w:r>
      <w:r>
        <w:rPr>
          <w:i/>
        </w:rPr>
        <w:t xml:space="preserve">, </w:t>
      </w:r>
      <w:r w:rsidRPr="006E1848">
        <w:rPr>
          <w:i/>
        </w:rPr>
        <w:t>Eva Bugajová</w:t>
      </w:r>
      <w:r>
        <w:rPr>
          <w:i/>
        </w:rPr>
        <w:t>)</w:t>
      </w:r>
    </w:p>
    <w:p w:rsidR="000E6135" w:rsidRPr="000E6135" w:rsidRDefault="000E6135" w:rsidP="000E6135">
      <w:pPr>
        <w:pStyle w:val="Nadpis2"/>
      </w:pPr>
      <w:bookmarkStart w:id="10" w:name="_Toc187697881"/>
      <w:r w:rsidRPr="000E6135">
        <w:t>Príklady bibliografických odkazov</w:t>
      </w:r>
      <w:bookmarkEnd w:id="10"/>
    </w:p>
    <w:p w:rsidR="000E6135" w:rsidRPr="000E6135" w:rsidRDefault="000E6135" w:rsidP="000E6135">
      <w:r w:rsidRPr="000E6135">
        <w:t xml:space="preserve"> Jednotlivé typy publikácií sa v zozname uvádzajú podľa nižšie uvedených príkladov, pričom interpunkcia a typ písma musí byť presne dodržaný podľa uvedených príkladov.</w:t>
      </w:r>
    </w:p>
    <w:p w:rsidR="000E6135" w:rsidRPr="000E6135" w:rsidRDefault="000E6135" w:rsidP="000E6135">
      <w:pPr>
        <w:pStyle w:val="Nadpis3"/>
      </w:pPr>
      <w:bookmarkStart w:id="11" w:name="_Toc187697882"/>
      <w:r w:rsidRPr="000E6135">
        <w:t>Monografie</w:t>
      </w:r>
      <w:bookmarkEnd w:id="11"/>
    </w:p>
    <w:p w:rsidR="000E6135" w:rsidRPr="000E6135" w:rsidRDefault="000E6135" w:rsidP="000E6135">
      <w:r w:rsidRPr="000E6135">
        <w:t>Monografia je neperiodická publikácia, ktorú tvorí jeden zväzok (časť), alebo vopred stanovený počet zväzkov). Napr. kniha.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8719"/>
      </w:tblGrid>
      <w:tr w:rsidR="000E6135" w:rsidRPr="000E6135" w:rsidTr="00140195">
        <w:tc>
          <w:tcPr>
            <w:tcW w:w="8719" w:type="dxa"/>
          </w:tcPr>
          <w:p w:rsidR="000E6135" w:rsidRPr="000E6135" w:rsidRDefault="000E6135" w:rsidP="000E6135">
            <w:r w:rsidRPr="000E6135">
              <w:t>Autor 1 – Autor 2 – Autor 3: Názov: Podnázov. Vydanie. Miesto vydania: Vydavateľ, Rok vydania. Rozsah. ISBN</w:t>
            </w:r>
          </w:p>
        </w:tc>
      </w:tr>
    </w:tbl>
    <w:p w:rsidR="000E6135" w:rsidRPr="000E6135" w:rsidRDefault="000E6135" w:rsidP="00E30603">
      <w:pPr>
        <w:jc w:val="left"/>
      </w:pPr>
      <w:r w:rsidRPr="000E6135">
        <w:t>Príklad:</w:t>
      </w:r>
      <w:bookmarkStart w:id="12" w:name="_Ref98226290"/>
      <w:r>
        <w:br/>
        <w:t xml:space="preserve">[1] </w:t>
      </w:r>
      <w:r w:rsidRPr="000E6135">
        <w:t>PODLUBN</w:t>
      </w:r>
      <w:r w:rsidRPr="000E6135">
        <w:rPr>
          <w:lang w:val="en-GB"/>
        </w:rPr>
        <w:t>Y</w:t>
      </w:r>
      <w:r w:rsidRPr="000E6135">
        <w:t xml:space="preserve">, Igor – </w:t>
      </w:r>
      <w:r w:rsidR="00922B2C" w:rsidRPr="000E6135">
        <w:t>KASSAYOVA</w:t>
      </w:r>
      <w:r w:rsidRPr="000E6135">
        <w:t>, Katarina: Authoring Scientific and Technical Documents with Microsoft Word.</w:t>
      </w:r>
      <w:r w:rsidR="00922B2C">
        <w:t xml:space="preserve"> 1. vydanie.</w:t>
      </w:r>
      <w:r w:rsidRPr="000E6135">
        <w:t xml:space="preserve"> Cambridge: Cambridge International Science Publishing, 2001. 160 s. ISBN 1898326-800</w:t>
      </w:r>
    </w:p>
    <w:p w:rsidR="000E6135" w:rsidRPr="000E6135" w:rsidRDefault="000E6135" w:rsidP="00E30603">
      <w:pPr>
        <w:jc w:val="left"/>
      </w:pPr>
      <w:r>
        <w:lastRenderedPageBreak/>
        <w:t xml:space="preserve">[2] </w:t>
      </w:r>
      <w:r w:rsidRPr="000E6135">
        <w:t xml:space="preserve">MIHALÍK, Ján – ZAVACKÝ, Jozef – GLADIŠOVÁ, Iveta: Signály a sústavy: Návody na cvičenia. </w:t>
      </w:r>
      <w:r w:rsidR="00922B2C">
        <w:t xml:space="preserve">2. vydanie. </w:t>
      </w:r>
      <w:r w:rsidRPr="000E6135">
        <w:t>Košice: TU-FEI, 2004. 241 s. ISBN 80-8073-138-1</w:t>
      </w:r>
      <w:bookmarkEnd w:id="12"/>
    </w:p>
    <w:p w:rsidR="000E6135" w:rsidRPr="000E6135" w:rsidRDefault="000E6135" w:rsidP="000E6135"/>
    <w:p w:rsidR="000E6135" w:rsidRPr="000E6135" w:rsidRDefault="000E6135" w:rsidP="000E6135">
      <w:pPr>
        <w:pStyle w:val="Nadpis3"/>
      </w:pPr>
      <w:bookmarkStart w:id="13" w:name="_Toc187697883"/>
      <w:r w:rsidRPr="000E6135">
        <w:t>Články z časopisov</w:t>
      </w:r>
      <w:bookmarkEnd w:id="13"/>
    </w:p>
    <w:p w:rsidR="000E6135" w:rsidRPr="000E6135" w:rsidRDefault="000E6135" w:rsidP="000E6135">
      <w:r w:rsidRPr="000E6135">
        <w:t>Poradie údajov a schéma interpunkcie sú nasledovné:</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8719"/>
      </w:tblGrid>
      <w:tr w:rsidR="000E6135" w:rsidRPr="000E6135" w:rsidTr="00140195">
        <w:tc>
          <w:tcPr>
            <w:tcW w:w="8719" w:type="dxa"/>
          </w:tcPr>
          <w:p w:rsidR="000E6135" w:rsidRPr="000E6135" w:rsidRDefault="000E6135" w:rsidP="000E6135">
            <w:r w:rsidRPr="000E6135">
              <w:t xml:space="preserve">Autor(i): </w:t>
            </w:r>
            <w:r w:rsidR="00922B2C">
              <w:t xml:space="preserve">Rok vydania. </w:t>
            </w:r>
            <w:r w:rsidRPr="000E6135">
              <w:t>Názov článku: Podnázov. In: Názov periodika</w:t>
            </w:r>
            <w:r w:rsidR="00922B2C">
              <w:t>. ISSN,</w:t>
            </w:r>
            <w:r w:rsidRPr="000E6135">
              <w:t xml:space="preserve"> rok vydania, </w:t>
            </w:r>
            <w:r w:rsidR="00922B2C">
              <w:t xml:space="preserve">ročník, </w:t>
            </w:r>
            <w:r w:rsidRPr="000E6135">
              <w:t>číslo, rozsah</w:t>
            </w:r>
            <w:r w:rsidR="00922B2C">
              <w:t xml:space="preserve"> strán</w:t>
            </w:r>
            <w:r w:rsidRPr="000E6135">
              <w:t>.</w:t>
            </w:r>
          </w:p>
        </w:tc>
      </w:tr>
    </w:tbl>
    <w:p w:rsidR="000E6135" w:rsidRPr="000E6135" w:rsidRDefault="000E6135" w:rsidP="00E30603">
      <w:pPr>
        <w:jc w:val="left"/>
      </w:pPr>
      <w:r w:rsidRPr="000E6135">
        <w:t>Príklad:</w:t>
      </w:r>
      <w:r>
        <w:br/>
        <w:t xml:space="preserve">[3] </w:t>
      </w:r>
      <w:r w:rsidRPr="000E6135">
        <w:t>CIMBALA, Roman - BALOGH, Jozef - DŽMURA, Jaroslav:</w:t>
      </w:r>
      <w:r w:rsidR="00922B2C">
        <w:t xml:space="preserve"> 2004.</w:t>
      </w:r>
      <w:r w:rsidRPr="000E6135">
        <w:t xml:space="preserve"> Diagnostika výkonových transformátorov s využitím prvkov umelej inteligencie 1. In: Elektrotechnický magazín ETM.</w:t>
      </w:r>
      <w:r w:rsidR="00922B2C">
        <w:t xml:space="preserve"> ISSN </w:t>
      </w:r>
      <w:r w:rsidR="00922B2C" w:rsidRPr="00922B2C">
        <w:t>1335-3632</w:t>
      </w:r>
      <w:r w:rsidR="00922B2C">
        <w:t>, 2004,</w:t>
      </w:r>
      <w:r w:rsidRPr="000E6135">
        <w:t xml:space="preserve"> roč. 14, č. 1, s. 8-9.</w:t>
      </w:r>
    </w:p>
    <w:p w:rsidR="000E6135" w:rsidRPr="000E6135" w:rsidRDefault="000E6135" w:rsidP="000E6135">
      <w:pPr>
        <w:pStyle w:val="Nadpis3"/>
      </w:pPr>
      <w:bookmarkStart w:id="14" w:name="_Toc187697884"/>
      <w:r w:rsidRPr="000E6135">
        <w:t>Normy</w:t>
      </w:r>
      <w:bookmarkEnd w:id="1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8719"/>
      </w:tblGrid>
      <w:tr w:rsidR="000E6135" w:rsidRPr="000E6135" w:rsidTr="00140195">
        <w:tc>
          <w:tcPr>
            <w:tcW w:w="8719" w:type="dxa"/>
          </w:tcPr>
          <w:p w:rsidR="000E6135" w:rsidRPr="000E6135" w:rsidRDefault="000E6135" w:rsidP="000E6135">
            <w:r w:rsidRPr="000E6135">
              <w:t xml:space="preserve">Označenie a číslo normy: rok </w:t>
            </w:r>
            <w:r w:rsidR="00922B2C">
              <w:t>vydania (nie rok schválenia alebo účinnosti).N</w:t>
            </w:r>
            <w:r w:rsidRPr="000E6135">
              <w:t>ázov normy (štandardu, odporúčania a pod.).</w:t>
            </w:r>
          </w:p>
        </w:tc>
      </w:tr>
    </w:tbl>
    <w:p w:rsidR="000E6135" w:rsidRPr="00E30603" w:rsidRDefault="000E6135" w:rsidP="00E30603">
      <w:pPr>
        <w:jc w:val="left"/>
        <w:rPr>
          <w:b/>
          <w:bCs/>
        </w:rPr>
      </w:pPr>
      <w:r w:rsidRPr="000E6135">
        <w:t>Príklad:</w:t>
      </w:r>
      <w:r w:rsidR="00E30603">
        <w:rPr>
          <w:b/>
          <w:bCs/>
        </w:rPr>
        <w:br/>
      </w:r>
      <w:r w:rsidR="00E30603" w:rsidRPr="00E30603">
        <w:rPr>
          <w:bCs/>
        </w:rPr>
        <w:t>[4]</w:t>
      </w:r>
      <w:r w:rsidRPr="000E6135">
        <w:t>ISO 690-2:1997</w:t>
      </w:r>
      <w:r w:rsidR="00922B2C">
        <w:t>.</w:t>
      </w:r>
      <w:r w:rsidRPr="000E6135">
        <w:t xml:space="preserve"> Information and documentation – Bibliographic references Part 2: Electronic documents or parts thereof.</w:t>
      </w:r>
    </w:p>
    <w:p w:rsidR="000E6135" w:rsidRPr="000E6135" w:rsidRDefault="00E30603" w:rsidP="00E30603">
      <w:pPr>
        <w:jc w:val="left"/>
      </w:pPr>
      <w:r>
        <w:t xml:space="preserve">[5] </w:t>
      </w:r>
      <w:r w:rsidR="000E6135" w:rsidRPr="000E6135">
        <w:t>STN ISO 690:1998</w:t>
      </w:r>
      <w:r w:rsidR="00922B2C">
        <w:t>.</w:t>
      </w:r>
      <w:r w:rsidR="000E6135" w:rsidRPr="000E6135">
        <w:t xml:space="preserve"> Dokumentácia - Bibliografické odkazy - Obsah, forma a štruktúra.</w:t>
      </w:r>
    </w:p>
    <w:p w:rsidR="000E6135" w:rsidRPr="000E6135" w:rsidRDefault="000E6135" w:rsidP="00E30603">
      <w:pPr>
        <w:pStyle w:val="Nadpis3"/>
      </w:pPr>
      <w:bookmarkStart w:id="15" w:name="_Toc187697885"/>
      <w:r w:rsidRPr="000E6135">
        <w:t>Legislatívne dokumenty</w:t>
      </w:r>
      <w:bookmarkEnd w:id="1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8719"/>
      </w:tblGrid>
      <w:tr w:rsidR="000E6135" w:rsidRPr="000E6135" w:rsidTr="00140195">
        <w:tc>
          <w:tcPr>
            <w:tcW w:w="8719" w:type="dxa"/>
          </w:tcPr>
          <w:p w:rsidR="000E6135" w:rsidRPr="000E6135" w:rsidRDefault="000E6135" w:rsidP="000E6135">
            <w:r w:rsidRPr="000E6135">
              <w:t>Označenie a číslo legislatívneho dokumentu/rok zverejnenia, skratka úradného dokumentu (v ktorom je zákon, vyhláška a pod. Zverejnený, napr. Zb., Z.z.), Názov dokumentu.</w:t>
            </w:r>
          </w:p>
        </w:tc>
      </w:tr>
    </w:tbl>
    <w:p w:rsidR="000E6135" w:rsidRPr="000E6135" w:rsidRDefault="000E6135" w:rsidP="000E6135">
      <w:pPr>
        <w:rPr>
          <w:b/>
          <w:bCs/>
        </w:rPr>
      </w:pPr>
      <w:r w:rsidRPr="000E6135">
        <w:rPr>
          <w:b/>
          <w:bCs/>
        </w:rPr>
        <w:t>Príklady:</w:t>
      </w:r>
    </w:p>
    <w:p w:rsidR="000E6135" w:rsidRPr="000E6135" w:rsidRDefault="00E30603" w:rsidP="00E30603">
      <w:pPr>
        <w:jc w:val="left"/>
      </w:pPr>
      <w:r>
        <w:t xml:space="preserve">[6] </w:t>
      </w:r>
      <w:r w:rsidR="000E6135" w:rsidRPr="000E6135">
        <w:t>Zákon č. 183/2000 Z.z. o knižniciach, o doplnení zákona Slovenskej národnej rady č. 27/1987 Zb. o štátnej pamiatkovej starostlivosti a o zmene a doplnení zákona č. 68/1997 Z.z. o Matici slovenskej.</w:t>
      </w:r>
    </w:p>
    <w:p w:rsidR="000E6135" w:rsidRPr="000E6135" w:rsidRDefault="00E30603" w:rsidP="00E30603">
      <w:pPr>
        <w:jc w:val="left"/>
      </w:pPr>
      <w:r>
        <w:lastRenderedPageBreak/>
        <w:t xml:space="preserve">[7] </w:t>
      </w:r>
      <w:r w:rsidR="000E6135" w:rsidRPr="000E6135">
        <w:t>Vyhláška č. 131/1997 Zb. Ministerstva školstva Slovenskej republiky zo 7. mája 1997 o doktorandskom štúdiu.</w:t>
      </w:r>
    </w:p>
    <w:p w:rsidR="00E30603" w:rsidRPr="00E30603" w:rsidRDefault="00E30603" w:rsidP="00E30603">
      <w:pPr>
        <w:pStyle w:val="Nadpis3"/>
      </w:pPr>
      <w:bookmarkStart w:id="16" w:name="_Toc187697886"/>
      <w:r w:rsidRPr="00E30603">
        <w:t>Elektronické monografie</w:t>
      </w:r>
      <w:r w:rsidR="00922B2C">
        <w:t xml:space="preserve"> (knihy)</w:t>
      </w:r>
      <w:r w:rsidRPr="00E30603">
        <w:t>:</w:t>
      </w:r>
      <w:bookmarkEnd w:id="1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8719"/>
      </w:tblGrid>
      <w:tr w:rsidR="00E30603" w:rsidRPr="00E30603" w:rsidTr="00140195">
        <w:tc>
          <w:tcPr>
            <w:tcW w:w="8719" w:type="dxa"/>
          </w:tcPr>
          <w:p w:rsidR="00E30603" w:rsidRPr="00E30603" w:rsidRDefault="00E30603" w:rsidP="00E30603">
            <w:r w:rsidRPr="00E30603">
              <w:t xml:space="preserve">Autor(i). </w:t>
            </w:r>
            <w:r w:rsidR="00922B2C">
              <w:t xml:space="preserve">Rok vydania. </w:t>
            </w:r>
            <w:r w:rsidRPr="00E30603">
              <w:t>Názov: Podnázov. [Druh nosiča].Miesto vydania: Názov vydavateľa, Dátum publikovania. Dátum aktualizácie [Dátum citovania]. &lt;Dostupnosť&gt;.</w:t>
            </w:r>
          </w:p>
        </w:tc>
      </w:tr>
    </w:tbl>
    <w:p w:rsidR="00E30603" w:rsidRDefault="00E30603" w:rsidP="00E30603"/>
    <w:p w:rsidR="00E30603" w:rsidRPr="00E30603" w:rsidRDefault="00E30603" w:rsidP="00E30603">
      <w:r w:rsidRPr="00E30603">
        <w:t>Príklady:</w:t>
      </w:r>
    </w:p>
    <w:p w:rsidR="00E30603" w:rsidRPr="00E30603" w:rsidRDefault="00E30603" w:rsidP="00E30603">
      <w:pPr>
        <w:jc w:val="left"/>
      </w:pPr>
      <w:bookmarkStart w:id="17" w:name="_Ref87784894"/>
      <w:r>
        <w:t xml:space="preserve">[8] </w:t>
      </w:r>
      <w:r w:rsidRPr="00E30603">
        <w:t>LAGOZE, C. a kol.</w:t>
      </w:r>
      <w:r w:rsidR="00922B2C">
        <w:t xml:space="preserve"> 2002.</w:t>
      </w:r>
      <w:r w:rsidRPr="00E30603">
        <w:t xml:space="preserve"> The Open Archives Initiative Protocol for Metadata Harvesting [online]. Protocol Version 2.0 of 2002-06-14. Document Version 2004/10/12T15:31:00Z 2004 [cit. 2004-11-10]. Dostupné na internete: &lt;http://www.openarchives.org/OAI/openarchivesprotocol.html&gt;</w:t>
      </w:r>
      <w:bookmarkEnd w:id="17"/>
      <w:r w:rsidRPr="00E30603">
        <w:t>.</w:t>
      </w:r>
      <w:bookmarkStart w:id="18" w:name="_Ref87772957"/>
    </w:p>
    <w:bookmarkEnd w:id="18"/>
    <w:p w:rsidR="00922B2C" w:rsidRPr="00E30603" w:rsidRDefault="00922B2C" w:rsidP="00922B2C">
      <w:pPr>
        <w:pStyle w:val="Nadpis3"/>
      </w:pPr>
      <w:r w:rsidRPr="00E30603">
        <w:t>www stránky: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8719"/>
      </w:tblGrid>
      <w:tr w:rsidR="00922B2C" w:rsidRPr="00E30603" w:rsidTr="000E65FA">
        <w:tc>
          <w:tcPr>
            <w:tcW w:w="8719" w:type="dxa"/>
          </w:tcPr>
          <w:p w:rsidR="00922B2C" w:rsidRPr="00E30603" w:rsidRDefault="00922B2C" w:rsidP="000E65FA">
            <w:r w:rsidRPr="00E30603">
              <w:t>Autor</w:t>
            </w:r>
            <w:r>
              <w:t xml:space="preserve"> (ak je známy)</w:t>
            </w:r>
            <w:r w:rsidRPr="00E30603">
              <w:t xml:space="preserve">. </w:t>
            </w:r>
            <w:r>
              <w:t xml:space="preserve">Rok publikovania. </w:t>
            </w:r>
            <w:r w:rsidRPr="00E30603">
              <w:t>Názov: Podnázov. [</w:t>
            </w:r>
            <w:r>
              <w:t>online</w:t>
            </w:r>
            <w:r w:rsidRPr="00E30603">
              <w:t>].Dátum publikovania</w:t>
            </w:r>
            <w:r>
              <w:t>,</w:t>
            </w:r>
            <w:r w:rsidRPr="00E30603">
              <w:t xml:space="preserve"> Dátum </w:t>
            </w:r>
            <w:r>
              <w:t xml:space="preserve">poslednej </w:t>
            </w:r>
            <w:r w:rsidRPr="00E30603">
              <w:t xml:space="preserve">aktualizácie [Dátum citovania]. </w:t>
            </w:r>
            <w:r>
              <w:t xml:space="preserve">Dostupné na internete: </w:t>
            </w:r>
            <w:r w:rsidRPr="00E30603">
              <w:t>&lt;</w:t>
            </w:r>
            <w:r>
              <w:t>URL</w:t>
            </w:r>
            <w:r w:rsidRPr="00E30603">
              <w:t>&gt;.</w:t>
            </w:r>
          </w:p>
        </w:tc>
      </w:tr>
    </w:tbl>
    <w:p w:rsidR="00922B2C" w:rsidRDefault="00922B2C" w:rsidP="00922B2C"/>
    <w:p w:rsidR="00922B2C" w:rsidRPr="00E30603" w:rsidRDefault="00922B2C" w:rsidP="00922B2C">
      <w:r w:rsidRPr="00E30603">
        <w:t>Príklady:</w:t>
      </w:r>
    </w:p>
    <w:p w:rsidR="00922B2C" w:rsidRDefault="00922B2C" w:rsidP="00922B2C">
      <w:pPr>
        <w:jc w:val="left"/>
      </w:pPr>
      <w:r>
        <w:t xml:space="preserve">[9] ETD SK. 2005. </w:t>
      </w:r>
      <w:r w:rsidRPr="00E30603">
        <w:t>Elektronické diplomové a dizertačné práce SR: ETD SK. [online]. 2005 [cit</w:t>
      </w:r>
      <w:r>
        <w:t>ované dňa</w:t>
      </w:r>
      <w:r w:rsidRPr="00E30603">
        <w:t xml:space="preserve"> 2005-03-10]. Dostupné na internete: &lt;http://www.etd.sk/&gt;.</w:t>
      </w:r>
    </w:p>
    <w:p w:rsidR="00922B2C" w:rsidRDefault="00922B2C" w:rsidP="00E30603">
      <w:pPr>
        <w:jc w:val="left"/>
      </w:pPr>
    </w:p>
    <w:p w:rsidR="00835A19" w:rsidRDefault="00835A19" w:rsidP="00E30603">
      <w:pPr>
        <w:jc w:val="left"/>
      </w:pPr>
    </w:p>
    <w:p w:rsidR="00835A19" w:rsidRDefault="00835A19" w:rsidP="00E30603">
      <w:pPr>
        <w:jc w:val="left"/>
        <w:sectPr w:rsidR="00835A19" w:rsidSect="00C33CD9">
          <w:headerReference w:type="default" r:id="rId20"/>
          <w:footerReference w:type="default" r:id="rId21"/>
          <w:pgSz w:w="11906" w:h="16838"/>
          <w:pgMar w:top="1418" w:right="1418" w:bottom="1418" w:left="1985" w:header="709" w:footer="709" w:gutter="0"/>
          <w:cols w:space="708"/>
          <w:docGrid w:linePitch="360"/>
        </w:sectPr>
      </w:pPr>
    </w:p>
    <w:p w:rsidR="00B97329" w:rsidRDefault="00E30603" w:rsidP="00E30603">
      <w:pPr>
        <w:pStyle w:val="Nadpis1"/>
      </w:pPr>
      <w:bookmarkStart w:id="19" w:name="_Toc187697887"/>
      <w:r>
        <w:lastRenderedPageBreak/>
        <w:t>Prílohy</w:t>
      </w:r>
      <w:bookmarkEnd w:id="19"/>
    </w:p>
    <w:p w:rsidR="00B31A18" w:rsidRPr="00B31A18" w:rsidRDefault="00B31A18" w:rsidP="00B31A18">
      <w:r>
        <w:t>V prílohách uvádzame veľké tabuľky, obrázky, diagramy, ilustrácie, grafy, schémy a podobne. Pre nadpisy príloh používajte štýly Príloha1 a Príloha2.</w:t>
      </w:r>
    </w:p>
    <w:p w:rsidR="00E30603" w:rsidRDefault="00E30603" w:rsidP="00E30603">
      <w:pPr>
        <w:pStyle w:val="Prloha1"/>
      </w:pPr>
      <w:bookmarkStart w:id="20" w:name="_Toc187697888"/>
      <w:r>
        <w:t>Príloha A</w:t>
      </w:r>
      <w:r w:rsidR="001D0D39">
        <w:t xml:space="preserve"> – Databázové diagramy</w:t>
      </w:r>
      <w:bookmarkEnd w:id="20"/>
    </w:p>
    <w:p w:rsidR="00E30603" w:rsidRDefault="00E30603" w:rsidP="00E30603">
      <w:pPr>
        <w:pStyle w:val="Prloha2"/>
      </w:pPr>
      <w:bookmarkStart w:id="21" w:name="_Toc187697889"/>
      <w:r>
        <w:t>Príloha A.1</w:t>
      </w:r>
      <w:r w:rsidR="001D0D39">
        <w:t xml:space="preserve"> – Entitno-relačný diagram databázy používateľov</w:t>
      </w:r>
      <w:bookmarkEnd w:id="21"/>
    </w:p>
    <w:p w:rsidR="00E30603" w:rsidRDefault="00E30603" w:rsidP="00E30603">
      <w:pPr>
        <w:pStyle w:val="Prloha2"/>
      </w:pPr>
      <w:bookmarkStart w:id="22" w:name="_Toc187697890"/>
      <w:r>
        <w:t>Príloha A.2</w:t>
      </w:r>
      <w:r w:rsidR="001D0D39">
        <w:t xml:space="preserve"> – Entitno-relačný diagram databázy zariadení</w:t>
      </w:r>
      <w:bookmarkEnd w:id="22"/>
    </w:p>
    <w:p w:rsidR="00E30603" w:rsidRDefault="00E30603" w:rsidP="001D0D39">
      <w:pPr>
        <w:pStyle w:val="Prloha1"/>
      </w:pPr>
      <w:bookmarkStart w:id="23" w:name="_Toc187697891"/>
      <w:r>
        <w:t>Príloha B</w:t>
      </w:r>
      <w:r w:rsidR="001D0D39">
        <w:t xml:space="preserve"> – Schémy zapojenia</w:t>
      </w:r>
      <w:bookmarkEnd w:id="23"/>
    </w:p>
    <w:p w:rsidR="00E30603" w:rsidRDefault="00E30603" w:rsidP="00E30603">
      <w:pPr>
        <w:pStyle w:val="Prloha2"/>
      </w:pPr>
      <w:bookmarkStart w:id="24" w:name="_Toc187697892"/>
      <w:r>
        <w:t>Príloha B.1</w:t>
      </w:r>
      <w:r w:rsidR="001D0D39">
        <w:t xml:space="preserve"> – Schéma zapojenia predzosilňovača</w:t>
      </w:r>
      <w:bookmarkEnd w:id="24"/>
    </w:p>
    <w:p w:rsidR="00E30603" w:rsidRPr="00E30603" w:rsidRDefault="00E30603" w:rsidP="00E30603">
      <w:pPr>
        <w:pStyle w:val="Prloha2"/>
      </w:pPr>
      <w:bookmarkStart w:id="25" w:name="_Toc187697893"/>
      <w:r>
        <w:t>Príloha B.2</w:t>
      </w:r>
      <w:r w:rsidR="001D0D39">
        <w:t xml:space="preserve"> – Schéma zapojenia bezdrôtového transcievera</w:t>
      </w:r>
      <w:bookmarkEnd w:id="25"/>
    </w:p>
    <w:sectPr w:rsidR="00E30603" w:rsidRPr="00E30603" w:rsidSect="00835A19">
      <w:footerReference w:type="default" r:id="rId22"/>
      <w:pgSz w:w="11906" w:h="16838"/>
      <w:pgMar w:top="1134" w:right="1134" w:bottom="1134" w:left="1701" w:header="709" w:footer="709" w:gutter="0"/>
      <w:pgNumType w:fmt="upperRoman" w:start="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01530" w:rsidRDefault="00C01530" w:rsidP="00B31A18">
      <w:pPr>
        <w:spacing w:after="0" w:line="240" w:lineRule="auto"/>
      </w:pPr>
      <w:r>
        <w:separator/>
      </w:r>
    </w:p>
  </w:endnote>
  <w:endnote w:type="continuationSeparator" w:id="1">
    <w:p w:rsidR="00C01530" w:rsidRDefault="00C01530" w:rsidP="00B31A1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Trebuchet MS">
    <w:panose1 w:val="020B0603020202020204"/>
    <w:charset w:val="EE"/>
    <w:family w:val="swiss"/>
    <w:pitch w:val="variable"/>
    <w:sig w:usb0="00000687" w:usb1="00000000" w:usb2="00000000" w:usb3="00000000" w:csb0="0000009F" w:csb1="00000000"/>
  </w:font>
  <w:font w:name="Arial">
    <w:panose1 w:val="020B0604020202020204"/>
    <w:charset w:val="EE"/>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onsolas">
    <w:panose1 w:val="020B0609020204030204"/>
    <w:charset w:val="EE"/>
    <w:family w:val="modern"/>
    <w:pitch w:val="fixed"/>
    <w:sig w:usb0="E00006FF" w:usb1="0000F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35A19" w:rsidRDefault="00835A19">
    <w:pPr>
      <w:pStyle w:val="Pt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31A18" w:rsidRDefault="00B31A18">
    <w:pPr>
      <w:pStyle w:val="Pta"/>
    </w:pPr>
    <w:r>
      <w:tab/>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35A19" w:rsidRDefault="00835A19">
    <w:pPr>
      <w:pStyle w:val="Pta"/>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31A18" w:rsidRDefault="00B31A18">
    <w:pPr>
      <w:pStyle w:val="Pta"/>
    </w:pPr>
    <w:r>
      <w:tab/>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31A18" w:rsidRDefault="00B31A18">
    <w:pPr>
      <w:pStyle w:val="Pta"/>
    </w:pPr>
    <w:r>
      <w:tab/>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31A18" w:rsidRDefault="00B31A18">
    <w:pPr>
      <w:pStyle w:val="Pta"/>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31A18" w:rsidRDefault="00B31A18">
    <w:pPr>
      <w:pStyle w:val="Pta"/>
    </w:pPr>
    <w:r>
      <w:tab/>
    </w:r>
    <w:r w:rsidR="00816C0E">
      <w:fldChar w:fldCharType="begin"/>
    </w:r>
    <w:r>
      <w:instrText>PAGE   \* MERGEFORMAT</w:instrText>
    </w:r>
    <w:r w:rsidR="00816C0E">
      <w:fldChar w:fldCharType="separate"/>
    </w:r>
    <w:r w:rsidR="00FC0655">
      <w:rPr>
        <w:noProof/>
      </w:rPr>
      <w:t>8</w:t>
    </w:r>
    <w:r w:rsidR="00816C0E">
      <w:fldChar w:fldCharType="end"/>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35A19" w:rsidRDefault="00835A19">
    <w:pPr>
      <w:pStyle w:val="Pta"/>
    </w:pPr>
    <w:r>
      <w:tab/>
    </w:r>
    <w:r w:rsidR="00816C0E">
      <w:fldChar w:fldCharType="begin"/>
    </w:r>
    <w:r>
      <w:instrText>PAGE   \* MERGEFORMAT</w:instrText>
    </w:r>
    <w:r w:rsidR="00816C0E">
      <w:fldChar w:fldCharType="separate"/>
    </w:r>
    <w:r w:rsidR="004640AE">
      <w:rPr>
        <w:noProof/>
      </w:rPr>
      <w:t>I</w:t>
    </w:r>
    <w:r w:rsidR="00816C0E">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01530" w:rsidRDefault="00C01530" w:rsidP="00B31A18">
      <w:pPr>
        <w:spacing w:after="0" w:line="240" w:lineRule="auto"/>
      </w:pPr>
      <w:r>
        <w:separator/>
      </w:r>
    </w:p>
  </w:footnote>
  <w:footnote w:type="continuationSeparator" w:id="1">
    <w:p w:rsidR="00C01530" w:rsidRDefault="00C01530" w:rsidP="00B31A18">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35A19" w:rsidRDefault="00835A19">
    <w:pPr>
      <w:pStyle w:val="Hlavika"/>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35A19" w:rsidRDefault="00835A19">
    <w:pPr>
      <w:pStyle w:val="Hlavika"/>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35A19" w:rsidRDefault="00835A19">
    <w:pPr>
      <w:pStyle w:val="Hlavika"/>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31A18" w:rsidRDefault="00B31A18">
    <w:pPr>
      <w:pStyle w:val="Hlavika"/>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31A18" w:rsidRDefault="00B31A18">
    <w:pPr>
      <w:pStyle w:val="Hlavika"/>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31A18" w:rsidRDefault="00B31A18">
    <w:pPr>
      <w:pStyle w:val="Hlavika"/>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31A18" w:rsidRDefault="00B31A18">
    <w:pPr>
      <w:pStyle w:val="Hlavika"/>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24B4347"/>
    <w:multiLevelType w:val="hybridMultilevel"/>
    <w:tmpl w:val="5BEAB220"/>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
    <w:nsid w:val="65BD5378"/>
    <w:multiLevelType w:val="hybridMultilevel"/>
    <w:tmpl w:val="1408D088"/>
    <w:lvl w:ilvl="0" w:tplc="080AA922">
      <w:start w:val="1"/>
      <w:numFmt w:val="bullet"/>
      <w:lvlText w:val="-"/>
      <w:lvlJc w:val="left"/>
      <w:pPr>
        <w:ind w:left="720" w:hanging="360"/>
      </w:pPr>
      <w:rPr>
        <w:rFonts w:ascii="Times New Roman" w:eastAsiaTheme="minorHAnsi" w:hAnsi="Times New Roman" w:cs="Times New Roman"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
    <w:nsid w:val="664B1BAD"/>
    <w:multiLevelType w:val="multilevel"/>
    <w:tmpl w:val="FFDC2576"/>
    <w:lvl w:ilvl="0">
      <w:numFmt w:val="decimal"/>
      <w:pStyle w:val="Nadpis1"/>
      <w:lvlText w:val="%1"/>
      <w:lvlJc w:val="left"/>
      <w:pPr>
        <w:ind w:left="432" w:hanging="432"/>
      </w:pPr>
      <w:rPr>
        <w:rFonts w:hint="default"/>
      </w:rPr>
    </w:lvl>
    <w:lvl w:ilvl="1">
      <w:start w:val="1"/>
      <w:numFmt w:val="decimal"/>
      <w:pStyle w:val="Nadpis2"/>
      <w:lvlText w:val="%1.%2"/>
      <w:lvlJc w:val="left"/>
      <w:pPr>
        <w:ind w:left="576" w:hanging="576"/>
      </w:pPr>
      <w:rPr>
        <w:rFonts w:hint="default"/>
      </w:rPr>
    </w:lvl>
    <w:lvl w:ilvl="2">
      <w:start w:val="1"/>
      <w:numFmt w:val="decimal"/>
      <w:pStyle w:val="Nadpis3"/>
      <w:lvlText w:val="%1.%2.%3"/>
      <w:lvlJc w:val="left"/>
      <w:pPr>
        <w:ind w:left="720" w:hanging="720"/>
      </w:pPr>
      <w:rPr>
        <w:rFonts w:hint="default"/>
      </w:rPr>
    </w:lvl>
    <w:lvl w:ilvl="3">
      <w:start w:val="1"/>
      <w:numFmt w:val="decimal"/>
      <w:pStyle w:val="Nadpis4"/>
      <w:lvlText w:val="%1.%2.%3.%4"/>
      <w:lvlJc w:val="left"/>
      <w:pPr>
        <w:ind w:left="864" w:hanging="864"/>
      </w:pPr>
      <w:rPr>
        <w:rFonts w:hint="default"/>
      </w:rPr>
    </w:lvl>
    <w:lvl w:ilvl="4">
      <w:start w:val="1"/>
      <w:numFmt w:val="decimal"/>
      <w:pStyle w:val="Nadpis5"/>
      <w:lvlText w:val="%1.%2.%3.%4.%5"/>
      <w:lvlJc w:val="left"/>
      <w:pPr>
        <w:ind w:left="1008" w:hanging="1008"/>
      </w:pPr>
      <w:rPr>
        <w:rFonts w:hint="default"/>
      </w:rPr>
    </w:lvl>
    <w:lvl w:ilvl="5">
      <w:start w:val="1"/>
      <w:numFmt w:val="decimal"/>
      <w:pStyle w:val="Nadpis6"/>
      <w:lvlText w:val="%1.%2.%3.%4.%5.%6"/>
      <w:lvlJc w:val="left"/>
      <w:pPr>
        <w:ind w:left="1152" w:hanging="1152"/>
      </w:pPr>
      <w:rPr>
        <w:rFonts w:hint="default"/>
      </w:rPr>
    </w:lvl>
    <w:lvl w:ilvl="6">
      <w:start w:val="1"/>
      <w:numFmt w:val="decimal"/>
      <w:pStyle w:val="Nadpis7"/>
      <w:lvlText w:val="%1.%2.%3.%4.%5.%6.%7"/>
      <w:lvlJc w:val="left"/>
      <w:pPr>
        <w:ind w:left="1296" w:hanging="1296"/>
      </w:pPr>
      <w:rPr>
        <w:rFonts w:hint="default"/>
      </w:rPr>
    </w:lvl>
    <w:lvl w:ilvl="7">
      <w:start w:val="1"/>
      <w:numFmt w:val="decimal"/>
      <w:pStyle w:val="Nadpis8"/>
      <w:lvlText w:val="%1.%2.%3.%4.%5.%6.%7.%8"/>
      <w:lvlJc w:val="left"/>
      <w:pPr>
        <w:ind w:left="1440" w:hanging="1440"/>
      </w:pPr>
      <w:rPr>
        <w:rFonts w:hint="default"/>
      </w:rPr>
    </w:lvl>
    <w:lvl w:ilvl="8">
      <w:start w:val="1"/>
      <w:numFmt w:val="decimal"/>
      <w:pStyle w:val="Nadpis9"/>
      <w:lvlText w:val="%1.%2.%3.%4.%5.%6.%7.%8.%9"/>
      <w:lvlJc w:val="left"/>
      <w:pPr>
        <w:ind w:left="1584" w:hanging="1584"/>
      </w:pPr>
      <w:rPr>
        <w:rFonts w:hint="default"/>
      </w:r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attachedTemplate r:id="rId1"/>
  <w:defaultTabStop w:val="708"/>
  <w:hyphenationZone w:val="425"/>
  <w:characterSpacingControl w:val="doNotCompress"/>
  <w:footnotePr>
    <w:footnote w:id="0"/>
    <w:footnote w:id="1"/>
  </w:footnotePr>
  <w:endnotePr>
    <w:endnote w:id="0"/>
    <w:endnote w:id="1"/>
  </w:endnotePr>
  <w:compat/>
  <w:rsids>
    <w:rsidRoot w:val="00630F1F"/>
    <w:rsid w:val="00041901"/>
    <w:rsid w:val="000953A0"/>
    <w:rsid w:val="000C6B72"/>
    <w:rsid w:val="000E6135"/>
    <w:rsid w:val="000F2882"/>
    <w:rsid w:val="001D0D39"/>
    <w:rsid w:val="001D2E42"/>
    <w:rsid w:val="001D5376"/>
    <w:rsid w:val="002117E9"/>
    <w:rsid w:val="002A247E"/>
    <w:rsid w:val="002C0BE0"/>
    <w:rsid w:val="0031328D"/>
    <w:rsid w:val="0032788C"/>
    <w:rsid w:val="00353E7A"/>
    <w:rsid w:val="00370E27"/>
    <w:rsid w:val="003A17C6"/>
    <w:rsid w:val="003B00B1"/>
    <w:rsid w:val="003D5B09"/>
    <w:rsid w:val="00401B7F"/>
    <w:rsid w:val="004509E9"/>
    <w:rsid w:val="004640AE"/>
    <w:rsid w:val="004A0E92"/>
    <w:rsid w:val="004C4256"/>
    <w:rsid w:val="004E69F7"/>
    <w:rsid w:val="004F0C5B"/>
    <w:rsid w:val="00501067"/>
    <w:rsid w:val="0054575C"/>
    <w:rsid w:val="00594943"/>
    <w:rsid w:val="005C3B20"/>
    <w:rsid w:val="005F7656"/>
    <w:rsid w:val="006055D1"/>
    <w:rsid w:val="00630F1F"/>
    <w:rsid w:val="0066341E"/>
    <w:rsid w:val="00677104"/>
    <w:rsid w:val="006C46C7"/>
    <w:rsid w:val="006E1848"/>
    <w:rsid w:val="006E444D"/>
    <w:rsid w:val="00721828"/>
    <w:rsid w:val="00756565"/>
    <w:rsid w:val="007B5181"/>
    <w:rsid w:val="007F30F1"/>
    <w:rsid w:val="00816C0E"/>
    <w:rsid w:val="00835A19"/>
    <w:rsid w:val="00896418"/>
    <w:rsid w:val="00922B2C"/>
    <w:rsid w:val="00994B61"/>
    <w:rsid w:val="009D1B0E"/>
    <w:rsid w:val="009F18F9"/>
    <w:rsid w:val="00A21D2D"/>
    <w:rsid w:val="00A42A24"/>
    <w:rsid w:val="00A4479E"/>
    <w:rsid w:val="00AF383A"/>
    <w:rsid w:val="00B31A18"/>
    <w:rsid w:val="00B443CA"/>
    <w:rsid w:val="00B463C5"/>
    <w:rsid w:val="00B97329"/>
    <w:rsid w:val="00BE2D07"/>
    <w:rsid w:val="00C01530"/>
    <w:rsid w:val="00C233A0"/>
    <w:rsid w:val="00C33CD9"/>
    <w:rsid w:val="00C36713"/>
    <w:rsid w:val="00C7003E"/>
    <w:rsid w:val="00CE344E"/>
    <w:rsid w:val="00CF1773"/>
    <w:rsid w:val="00D30208"/>
    <w:rsid w:val="00E30603"/>
    <w:rsid w:val="00E310DC"/>
    <w:rsid w:val="00EF3DEE"/>
    <w:rsid w:val="00F26683"/>
    <w:rsid w:val="00F569B8"/>
    <w:rsid w:val="00F9027D"/>
    <w:rsid w:val="00F93FE7"/>
    <w:rsid w:val="00FB5E8E"/>
    <w:rsid w:val="00FC0655"/>
  </w:rsids>
  <m:mathPr>
    <m:mathFont m:val="Cambria Math"/>
    <m:brkBin m:val="before"/>
    <m:brkBinSub m:val="--"/>
    <m:smallFrac/>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sk-SK"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lny">
    <w:name w:val="Normal"/>
    <w:qFormat/>
    <w:rsid w:val="00756565"/>
    <w:pPr>
      <w:spacing w:line="360" w:lineRule="auto"/>
      <w:jc w:val="both"/>
    </w:pPr>
    <w:rPr>
      <w:rFonts w:ascii="Times New Roman" w:hAnsi="Times New Roman"/>
      <w:sz w:val="24"/>
    </w:rPr>
  </w:style>
  <w:style w:type="paragraph" w:styleId="Nadpis1">
    <w:name w:val="heading 1"/>
    <w:basedOn w:val="Normlny"/>
    <w:next w:val="Normlny"/>
    <w:link w:val="Nadpis1Char"/>
    <w:uiPriority w:val="9"/>
    <w:qFormat/>
    <w:rsid w:val="006E1848"/>
    <w:pPr>
      <w:keepNext/>
      <w:keepLines/>
      <w:pageBreakBefore/>
      <w:numPr>
        <w:numId w:val="1"/>
      </w:numPr>
      <w:spacing w:before="480" w:after="0"/>
      <w:ind w:left="431" w:hanging="431"/>
      <w:outlineLvl w:val="0"/>
    </w:pPr>
    <w:rPr>
      <w:rFonts w:eastAsiaTheme="majorEastAsia" w:cstheme="majorBidi"/>
      <w:b/>
      <w:bCs/>
      <w:sz w:val="36"/>
      <w:szCs w:val="28"/>
    </w:rPr>
  </w:style>
  <w:style w:type="paragraph" w:styleId="Nadpis2">
    <w:name w:val="heading 2"/>
    <w:basedOn w:val="Normlny"/>
    <w:next w:val="Normlny"/>
    <w:link w:val="Nadpis2Char"/>
    <w:uiPriority w:val="9"/>
    <w:unhideWhenUsed/>
    <w:qFormat/>
    <w:rsid w:val="00756565"/>
    <w:pPr>
      <w:keepNext/>
      <w:keepLines/>
      <w:numPr>
        <w:ilvl w:val="1"/>
        <w:numId w:val="1"/>
      </w:numPr>
      <w:spacing w:before="200" w:after="0"/>
      <w:outlineLvl w:val="1"/>
    </w:pPr>
    <w:rPr>
      <w:rFonts w:eastAsiaTheme="majorEastAsia" w:cstheme="majorBidi"/>
      <w:b/>
      <w:bCs/>
      <w:sz w:val="32"/>
      <w:szCs w:val="26"/>
    </w:rPr>
  </w:style>
  <w:style w:type="paragraph" w:styleId="Nadpis3">
    <w:name w:val="heading 3"/>
    <w:basedOn w:val="Normlny"/>
    <w:next w:val="Normlny"/>
    <w:link w:val="Nadpis3Char"/>
    <w:uiPriority w:val="9"/>
    <w:unhideWhenUsed/>
    <w:qFormat/>
    <w:rsid w:val="00756565"/>
    <w:pPr>
      <w:keepNext/>
      <w:keepLines/>
      <w:numPr>
        <w:ilvl w:val="2"/>
        <w:numId w:val="1"/>
      </w:numPr>
      <w:spacing w:before="200" w:after="0"/>
      <w:outlineLvl w:val="2"/>
    </w:pPr>
    <w:rPr>
      <w:rFonts w:eastAsiaTheme="majorEastAsia" w:cstheme="majorBidi"/>
      <w:b/>
      <w:bCs/>
      <w:sz w:val="28"/>
    </w:rPr>
  </w:style>
  <w:style w:type="paragraph" w:styleId="Nadpis4">
    <w:name w:val="heading 4"/>
    <w:basedOn w:val="Normlny"/>
    <w:next w:val="Normlny"/>
    <w:link w:val="Nadpis4Char"/>
    <w:uiPriority w:val="9"/>
    <w:semiHidden/>
    <w:unhideWhenUsed/>
    <w:qFormat/>
    <w:rsid w:val="006E1848"/>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6E1848"/>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6E1848"/>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6E1848"/>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6E1848"/>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Nadpis9">
    <w:name w:val="heading 9"/>
    <w:basedOn w:val="Normlny"/>
    <w:next w:val="Normlny"/>
    <w:link w:val="Nadpis9Char"/>
    <w:uiPriority w:val="9"/>
    <w:semiHidden/>
    <w:unhideWhenUsed/>
    <w:qFormat/>
    <w:rsid w:val="006E1848"/>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qFormat/>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customStyle="1" w:styleId="Titulok-kola">
    <w:name w:val="Titulok - škola"/>
    <w:aliases w:val="meno"/>
    <w:basedOn w:val="Normlny"/>
    <w:qFormat/>
    <w:rsid w:val="00756565"/>
    <w:pPr>
      <w:jc w:val="center"/>
    </w:pPr>
    <w:rPr>
      <w:rFonts w:ascii="Trebuchet MS" w:hAnsi="Trebuchet MS" w:cs="Arial"/>
      <w:caps/>
      <w:spacing w:val="20"/>
      <w:sz w:val="28"/>
    </w:rPr>
  </w:style>
  <w:style w:type="paragraph" w:customStyle="1" w:styleId="Titulok-nzovprce">
    <w:name w:val="Titulok - názov práce"/>
    <w:basedOn w:val="Normlny"/>
    <w:next w:val="Normlny"/>
    <w:qFormat/>
    <w:rsid w:val="00756565"/>
    <w:pPr>
      <w:jc w:val="center"/>
    </w:pPr>
    <w:rPr>
      <w:rFonts w:ascii="Trebuchet MS" w:hAnsi="Trebuchet MS" w:cs="Arial"/>
      <w:b/>
      <w:caps/>
      <w:sz w:val="36"/>
      <w:szCs w:val="36"/>
    </w:rPr>
  </w:style>
  <w:style w:type="paragraph" w:styleId="Textbubliny">
    <w:name w:val="Balloon Text"/>
    <w:basedOn w:val="Normlny"/>
    <w:link w:val="TextbublinyChar"/>
    <w:uiPriority w:val="99"/>
    <w:semiHidden/>
    <w:unhideWhenUsed/>
    <w:rsid w:val="00F26683"/>
    <w:pPr>
      <w:spacing w:after="0" w:line="240" w:lineRule="auto"/>
    </w:pPr>
    <w:rPr>
      <w:rFonts w:ascii="Tahoma" w:hAnsi="Tahoma" w:cs="Tahoma"/>
      <w:sz w:val="16"/>
      <w:szCs w:val="16"/>
    </w:rPr>
  </w:style>
  <w:style w:type="character" w:customStyle="1" w:styleId="TextbublinyChar">
    <w:name w:val="Text bubliny Char"/>
    <w:basedOn w:val="Predvolenpsmoodseku"/>
    <w:link w:val="Textbubliny"/>
    <w:uiPriority w:val="99"/>
    <w:semiHidden/>
    <w:rsid w:val="00F26683"/>
    <w:rPr>
      <w:rFonts w:ascii="Tahoma" w:hAnsi="Tahoma" w:cs="Tahoma"/>
      <w:sz w:val="16"/>
      <w:szCs w:val="16"/>
    </w:rPr>
  </w:style>
  <w:style w:type="paragraph" w:customStyle="1" w:styleId="Titulok-rokvytvorenia">
    <w:name w:val="Titulok - rok vytvorenia"/>
    <w:basedOn w:val="Titulok-kola"/>
    <w:qFormat/>
    <w:rsid w:val="002C0BE0"/>
    <w:rPr>
      <w:b/>
    </w:rPr>
  </w:style>
  <w:style w:type="paragraph" w:customStyle="1" w:styleId="Titulok-popisprce">
    <w:name w:val="Titulok - popis práce"/>
    <w:basedOn w:val="Titulok-kola"/>
    <w:qFormat/>
    <w:rsid w:val="002C0BE0"/>
    <w:rPr>
      <w:caps w:val="0"/>
      <w:spacing w:val="0"/>
    </w:rPr>
  </w:style>
  <w:style w:type="character" w:styleId="Textzstupnhosymbolu">
    <w:name w:val="Placeholder Text"/>
    <w:basedOn w:val="Predvolenpsmoodseku"/>
    <w:uiPriority w:val="99"/>
    <w:semiHidden/>
    <w:rsid w:val="002C0BE0"/>
    <w:rPr>
      <w:color w:val="808080"/>
    </w:rPr>
  </w:style>
  <w:style w:type="character" w:styleId="Odkaznakomentr">
    <w:name w:val="annotation reference"/>
    <w:basedOn w:val="Predvolenpsmoodseku"/>
    <w:uiPriority w:val="99"/>
    <w:semiHidden/>
    <w:unhideWhenUsed/>
    <w:rsid w:val="002C0BE0"/>
    <w:rPr>
      <w:sz w:val="16"/>
      <w:szCs w:val="16"/>
    </w:rPr>
  </w:style>
  <w:style w:type="paragraph" w:styleId="Textkomentra">
    <w:name w:val="annotation text"/>
    <w:basedOn w:val="Normlny"/>
    <w:link w:val="TextkomentraChar"/>
    <w:uiPriority w:val="99"/>
    <w:semiHidden/>
    <w:unhideWhenUsed/>
    <w:rsid w:val="002C0BE0"/>
    <w:pPr>
      <w:spacing w:line="240" w:lineRule="auto"/>
    </w:pPr>
    <w:rPr>
      <w:sz w:val="20"/>
      <w:szCs w:val="20"/>
    </w:rPr>
  </w:style>
  <w:style w:type="character" w:customStyle="1" w:styleId="TextkomentraChar">
    <w:name w:val="Text komentára Char"/>
    <w:basedOn w:val="Predvolenpsmoodseku"/>
    <w:link w:val="Textkomentra"/>
    <w:uiPriority w:val="99"/>
    <w:semiHidden/>
    <w:rsid w:val="002C0BE0"/>
    <w:rPr>
      <w:sz w:val="20"/>
      <w:szCs w:val="20"/>
    </w:rPr>
  </w:style>
  <w:style w:type="paragraph" w:styleId="Predmetkomentra">
    <w:name w:val="annotation subject"/>
    <w:basedOn w:val="Textkomentra"/>
    <w:next w:val="Textkomentra"/>
    <w:link w:val="PredmetkomentraChar"/>
    <w:uiPriority w:val="99"/>
    <w:semiHidden/>
    <w:unhideWhenUsed/>
    <w:rsid w:val="002C0BE0"/>
    <w:rPr>
      <w:b/>
      <w:bCs/>
    </w:rPr>
  </w:style>
  <w:style w:type="character" w:customStyle="1" w:styleId="PredmetkomentraChar">
    <w:name w:val="Predmet komentára Char"/>
    <w:basedOn w:val="TextkomentraChar"/>
    <w:link w:val="Predmetkomentra"/>
    <w:uiPriority w:val="99"/>
    <w:semiHidden/>
    <w:rsid w:val="002C0BE0"/>
    <w:rPr>
      <w:b/>
      <w:bCs/>
      <w:sz w:val="20"/>
      <w:szCs w:val="20"/>
    </w:rPr>
  </w:style>
  <w:style w:type="table" w:styleId="Mriekatabuky">
    <w:name w:val="Table Grid"/>
    <w:basedOn w:val="Normlnatabuka"/>
    <w:uiPriority w:val="59"/>
    <w:rsid w:val="006055D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Nadpis1Char">
    <w:name w:val="Nadpis 1 Char"/>
    <w:basedOn w:val="Predvolenpsmoodseku"/>
    <w:link w:val="Nadpis1"/>
    <w:uiPriority w:val="9"/>
    <w:rsid w:val="006E1848"/>
    <w:rPr>
      <w:rFonts w:ascii="Times New Roman" w:eastAsiaTheme="majorEastAsia" w:hAnsi="Times New Roman" w:cstheme="majorBidi"/>
      <w:b/>
      <w:bCs/>
      <w:sz w:val="36"/>
      <w:szCs w:val="28"/>
    </w:rPr>
  </w:style>
  <w:style w:type="character" w:customStyle="1" w:styleId="Nadpis2Char">
    <w:name w:val="Nadpis 2 Char"/>
    <w:basedOn w:val="Predvolenpsmoodseku"/>
    <w:link w:val="Nadpis2"/>
    <w:uiPriority w:val="9"/>
    <w:rsid w:val="00756565"/>
    <w:rPr>
      <w:rFonts w:ascii="Times New Roman" w:eastAsiaTheme="majorEastAsia" w:hAnsi="Times New Roman" w:cstheme="majorBidi"/>
      <w:b/>
      <w:bCs/>
      <w:sz w:val="32"/>
      <w:szCs w:val="26"/>
    </w:rPr>
  </w:style>
  <w:style w:type="character" w:customStyle="1" w:styleId="Nadpis3Char">
    <w:name w:val="Nadpis 3 Char"/>
    <w:basedOn w:val="Predvolenpsmoodseku"/>
    <w:link w:val="Nadpis3"/>
    <w:uiPriority w:val="9"/>
    <w:rsid w:val="00756565"/>
    <w:rPr>
      <w:rFonts w:ascii="Times New Roman" w:eastAsiaTheme="majorEastAsia" w:hAnsi="Times New Roman" w:cstheme="majorBidi"/>
      <w:b/>
      <w:bCs/>
      <w:sz w:val="28"/>
    </w:rPr>
  </w:style>
  <w:style w:type="paragraph" w:customStyle="1" w:styleId="Nadpisbezslovania">
    <w:name w:val="Nadpis bez číslovania"/>
    <w:basedOn w:val="Nadpis1"/>
    <w:next w:val="Normlny"/>
    <w:qFormat/>
    <w:rsid w:val="006E1848"/>
    <w:pPr>
      <w:numPr>
        <w:numId w:val="0"/>
      </w:numPr>
      <w:jc w:val="left"/>
    </w:pPr>
  </w:style>
  <w:style w:type="character" w:customStyle="1" w:styleId="Nadpis4Char">
    <w:name w:val="Nadpis 4 Char"/>
    <w:basedOn w:val="Predvolenpsmoodseku"/>
    <w:link w:val="Nadpis4"/>
    <w:uiPriority w:val="9"/>
    <w:semiHidden/>
    <w:rsid w:val="006E1848"/>
    <w:rPr>
      <w:rFonts w:asciiTheme="majorHAnsi" w:eastAsiaTheme="majorEastAsia" w:hAnsiTheme="majorHAnsi" w:cstheme="majorBidi"/>
      <w:b/>
      <w:bCs/>
      <w:i/>
      <w:iCs/>
      <w:color w:val="4F81BD" w:themeColor="accent1"/>
      <w:sz w:val="24"/>
    </w:rPr>
  </w:style>
  <w:style w:type="character" w:customStyle="1" w:styleId="Nadpis5Char">
    <w:name w:val="Nadpis 5 Char"/>
    <w:basedOn w:val="Predvolenpsmoodseku"/>
    <w:link w:val="Nadpis5"/>
    <w:uiPriority w:val="9"/>
    <w:semiHidden/>
    <w:rsid w:val="006E1848"/>
    <w:rPr>
      <w:rFonts w:asciiTheme="majorHAnsi" w:eastAsiaTheme="majorEastAsia" w:hAnsiTheme="majorHAnsi" w:cstheme="majorBidi"/>
      <w:color w:val="243F60" w:themeColor="accent1" w:themeShade="7F"/>
      <w:sz w:val="24"/>
    </w:rPr>
  </w:style>
  <w:style w:type="character" w:customStyle="1" w:styleId="Nadpis6Char">
    <w:name w:val="Nadpis 6 Char"/>
    <w:basedOn w:val="Predvolenpsmoodseku"/>
    <w:link w:val="Nadpis6"/>
    <w:uiPriority w:val="9"/>
    <w:semiHidden/>
    <w:rsid w:val="006E1848"/>
    <w:rPr>
      <w:rFonts w:asciiTheme="majorHAnsi" w:eastAsiaTheme="majorEastAsia" w:hAnsiTheme="majorHAnsi" w:cstheme="majorBidi"/>
      <w:i/>
      <w:iCs/>
      <w:color w:val="243F60" w:themeColor="accent1" w:themeShade="7F"/>
      <w:sz w:val="24"/>
    </w:rPr>
  </w:style>
  <w:style w:type="character" w:customStyle="1" w:styleId="Nadpis7Char">
    <w:name w:val="Nadpis 7 Char"/>
    <w:basedOn w:val="Predvolenpsmoodseku"/>
    <w:link w:val="Nadpis7"/>
    <w:uiPriority w:val="9"/>
    <w:semiHidden/>
    <w:rsid w:val="006E1848"/>
    <w:rPr>
      <w:rFonts w:asciiTheme="majorHAnsi" w:eastAsiaTheme="majorEastAsia" w:hAnsiTheme="majorHAnsi" w:cstheme="majorBidi"/>
      <w:i/>
      <w:iCs/>
      <w:color w:val="404040" w:themeColor="text1" w:themeTint="BF"/>
      <w:sz w:val="24"/>
    </w:rPr>
  </w:style>
  <w:style w:type="character" w:customStyle="1" w:styleId="Nadpis8Char">
    <w:name w:val="Nadpis 8 Char"/>
    <w:basedOn w:val="Predvolenpsmoodseku"/>
    <w:link w:val="Nadpis8"/>
    <w:uiPriority w:val="9"/>
    <w:semiHidden/>
    <w:rsid w:val="006E1848"/>
    <w:rPr>
      <w:rFonts w:asciiTheme="majorHAnsi" w:eastAsiaTheme="majorEastAsia" w:hAnsiTheme="majorHAnsi" w:cstheme="majorBidi"/>
      <w:color w:val="404040" w:themeColor="text1" w:themeTint="BF"/>
      <w:sz w:val="20"/>
      <w:szCs w:val="20"/>
    </w:rPr>
  </w:style>
  <w:style w:type="character" w:customStyle="1" w:styleId="Nadpis9Char">
    <w:name w:val="Nadpis 9 Char"/>
    <w:basedOn w:val="Predvolenpsmoodseku"/>
    <w:link w:val="Nadpis9"/>
    <w:uiPriority w:val="9"/>
    <w:semiHidden/>
    <w:rsid w:val="006E1848"/>
    <w:rPr>
      <w:rFonts w:asciiTheme="majorHAnsi" w:eastAsiaTheme="majorEastAsia" w:hAnsiTheme="majorHAnsi" w:cstheme="majorBidi"/>
      <w:i/>
      <w:iCs/>
      <w:color w:val="404040" w:themeColor="text1" w:themeTint="BF"/>
      <w:sz w:val="20"/>
      <w:szCs w:val="20"/>
    </w:rPr>
  </w:style>
  <w:style w:type="paragraph" w:styleId="Odsekzoznamu">
    <w:name w:val="List Paragraph"/>
    <w:basedOn w:val="Normlny"/>
    <w:uiPriority w:val="34"/>
    <w:qFormat/>
    <w:rsid w:val="00C7003E"/>
    <w:pPr>
      <w:ind w:left="720"/>
      <w:contextualSpacing/>
    </w:pPr>
  </w:style>
  <w:style w:type="paragraph" w:styleId="Obsah2">
    <w:name w:val="toc 2"/>
    <w:basedOn w:val="Normlny"/>
    <w:next w:val="Normlny"/>
    <w:autoRedefine/>
    <w:uiPriority w:val="39"/>
    <w:unhideWhenUsed/>
    <w:rsid w:val="00E30603"/>
    <w:pPr>
      <w:spacing w:after="100"/>
      <w:ind w:left="240"/>
    </w:pPr>
  </w:style>
  <w:style w:type="paragraph" w:styleId="Obsah1">
    <w:name w:val="toc 1"/>
    <w:basedOn w:val="Normlny"/>
    <w:next w:val="Normlny"/>
    <w:autoRedefine/>
    <w:uiPriority w:val="39"/>
    <w:unhideWhenUsed/>
    <w:rsid w:val="00E30603"/>
    <w:pPr>
      <w:spacing w:after="100"/>
    </w:pPr>
  </w:style>
  <w:style w:type="paragraph" w:styleId="Obsah3">
    <w:name w:val="toc 3"/>
    <w:basedOn w:val="Normlny"/>
    <w:next w:val="Normlny"/>
    <w:autoRedefine/>
    <w:uiPriority w:val="39"/>
    <w:unhideWhenUsed/>
    <w:rsid w:val="00E30603"/>
    <w:pPr>
      <w:spacing w:after="100"/>
      <w:ind w:left="480"/>
    </w:pPr>
  </w:style>
  <w:style w:type="character" w:styleId="Hypertextovprepojenie">
    <w:name w:val="Hyperlink"/>
    <w:basedOn w:val="Predvolenpsmoodseku"/>
    <w:uiPriority w:val="99"/>
    <w:unhideWhenUsed/>
    <w:rsid w:val="00E30603"/>
    <w:rPr>
      <w:color w:val="0000FF" w:themeColor="hyperlink"/>
      <w:u w:val="single"/>
    </w:rPr>
  </w:style>
  <w:style w:type="paragraph" w:customStyle="1" w:styleId="Prloha1">
    <w:name w:val="Príloha 1"/>
    <w:basedOn w:val="Nadpis2"/>
    <w:next w:val="Prloha2"/>
    <w:qFormat/>
    <w:rsid w:val="00E30603"/>
    <w:pPr>
      <w:numPr>
        <w:ilvl w:val="0"/>
        <w:numId w:val="0"/>
      </w:numPr>
    </w:pPr>
  </w:style>
  <w:style w:type="paragraph" w:customStyle="1" w:styleId="Prloha2">
    <w:name w:val="Príloha 2"/>
    <w:basedOn w:val="Nadpis3"/>
    <w:qFormat/>
    <w:rsid w:val="00E30603"/>
    <w:pPr>
      <w:numPr>
        <w:ilvl w:val="0"/>
        <w:numId w:val="0"/>
      </w:numPr>
      <w:jc w:val="left"/>
    </w:pPr>
  </w:style>
  <w:style w:type="paragraph" w:styleId="Hlavika">
    <w:name w:val="header"/>
    <w:basedOn w:val="Normlny"/>
    <w:link w:val="HlavikaChar"/>
    <w:uiPriority w:val="99"/>
    <w:unhideWhenUsed/>
    <w:rsid w:val="00B31A18"/>
    <w:pPr>
      <w:tabs>
        <w:tab w:val="center" w:pos="4536"/>
        <w:tab w:val="right" w:pos="9072"/>
      </w:tabs>
      <w:spacing w:after="0" w:line="240" w:lineRule="auto"/>
    </w:pPr>
  </w:style>
  <w:style w:type="character" w:customStyle="1" w:styleId="HlavikaChar">
    <w:name w:val="Hlavička Char"/>
    <w:basedOn w:val="Predvolenpsmoodseku"/>
    <w:link w:val="Hlavika"/>
    <w:uiPriority w:val="99"/>
    <w:rsid w:val="00B31A18"/>
    <w:rPr>
      <w:rFonts w:ascii="Times New Roman" w:hAnsi="Times New Roman"/>
      <w:sz w:val="24"/>
    </w:rPr>
  </w:style>
  <w:style w:type="paragraph" w:styleId="Pta">
    <w:name w:val="footer"/>
    <w:basedOn w:val="Normlny"/>
    <w:link w:val="PtaChar"/>
    <w:uiPriority w:val="99"/>
    <w:unhideWhenUsed/>
    <w:rsid w:val="00B31A18"/>
    <w:pPr>
      <w:tabs>
        <w:tab w:val="center" w:pos="4536"/>
        <w:tab w:val="right" w:pos="9072"/>
      </w:tabs>
      <w:spacing w:after="0" w:line="240" w:lineRule="auto"/>
    </w:pPr>
  </w:style>
  <w:style w:type="character" w:customStyle="1" w:styleId="PtaChar">
    <w:name w:val="Päta Char"/>
    <w:basedOn w:val="Predvolenpsmoodseku"/>
    <w:link w:val="Pta"/>
    <w:uiPriority w:val="99"/>
    <w:rsid w:val="00B31A18"/>
    <w:rPr>
      <w:rFonts w:ascii="Times New Roman" w:hAnsi="Times New Roman"/>
      <w:sz w:val="24"/>
    </w:rPr>
  </w:style>
  <w:style w:type="paragraph" w:customStyle="1" w:styleId="Zdrojovkdy">
    <w:name w:val="Zdrojové kódy"/>
    <w:basedOn w:val="Normlny"/>
    <w:link w:val="ZdrojovkdyChar"/>
    <w:qFormat/>
    <w:rsid w:val="004E69F7"/>
    <w:pPr>
      <w:contextualSpacing/>
      <w:jc w:val="left"/>
    </w:pPr>
    <w:rPr>
      <w:rFonts w:ascii="Consolas" w:hAnsi="Consolas"/>
    </w:rPr>
  </w:style>
  <w:style w:type="character" w:customStyle="1" w:styleId="ZdrojovkdyChar">
    <w:name w:val="Zdrojové kódy Char"/>
    <w:basedOn w:val="Predvolenpsmoodseku"/>
    <w:link w:val="Zdrojovkdy"/>
    <w:rsid w:val="004E69F7"/>
    <w:rPr>
      <w:rFonts w:ascii="Consolas" w:hAnsi="Consolas"/>
      <w:sz w:val="24"/>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footer" Target="footer8.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novo\Downloads\sablona_zaverecnej_prace_spseke_2026.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C72205A17D804FD4AFC2A0CB48BD5A82"/>
        <w:category>
          <w:name w:val="Všeobecné"/>
          <w:gallery w:val="placeholder"/>
        </w:category>
        <w:types>
          <w:type w:val="bbPlcHdr"/>
        </w:types>
        <w:behaviors>
          <w:behavior w:val="content"/>
        </w:behaviors>
        <w:guid w:val="{961E629A-C237-46E3-B40D-826BDEA88EB4}"/>
      </w:docPartPr>
      <w:docPartBody>
        <w:p w:rsidR="00000000" w:rsidRDefault="00FF78C8">
          <w:pPr>
            <w:pStyle w:val="C72205A17D804FD4AFC2A0CB48BD5A82"/>
          </w:pPr>
          <w:r>
            <w:rPr>
              <w:rStyle w:val="Textzstupnhosymbolu"/>
            </w:rPr>
            <w:t>Vyberte typ práce</w:t>
          </w:r>
          <w:r w:rsidRPr="00920ABD">
            <w:rPr>
              <w:rStyle w:val="Textzstupnhosymbolu"/>
            </w:rPr>
            <w:t>.</w:t>
          </w:r>
        </w:p>
      </w:docPartBody>
    </w:docPart>
    <w:docPart>
      <w:docPartPr>
        <w:name w:val="B6CEBC6FC49B410C88BE3F72A7A2CE45"/>
        <w:category>
          <w:name w:val="Všeobecné"/>
          <w:gallery w:val="placeholder"/>
        </w:category>
        <w:types>
          <w:type w:val="bbPlcHdr"/>
        </w:types>
        <w:behaviors>
          <w:behavior w:val="content"/>
        </w:behaviors>
        <w:guid w:val="{44168845-012C-47EF-8748-25C6BC93164E}"/>
      </w:docPartPr>
      <w:docPartBody>
        <w:p w:rsidR="00000000" w:rsidRDefault="00FF78C8">
          <w:pPr>
            <w:pStyle w:val="B6CEBC6FC49B410C88BE3F72A7A2CE45"/>
          </w:pPr>
          <w:r w:rsidRPr="006055D1">
            <w:rPr>
              <w:color w:val="808080" w:themeColor="background1" w:themeShade="80"/>
            </w:rPr>
            <w:t>Vyberte typ záverečnej skúšky.</w:t>
          </w:r>
        </w:p>
      </w:docPartBody>
    </w:docPart>
    <w:docPart>
      <w:docPartPr>
        <w:name w:val="60DA182283A7456BA0CB6B0F1F3F5DC0"/>
        <w:category>
          <w:name w:val="Všeobecné"/>
          <w:gallery w:val="placeholder"/>
        </w:category>
        <w:types>
          <w:type w:val="bbPlcHdr"/>
        </w:types>
        <w:behaviors>
          <w:behavior w:val="content"/>
        </w:behaviors>
        <w:guid w:val="{9EF46A21-E1AF-433E-98FA-C2C9D1947AB8}"/>
      </w:docPartPr>
      <w:docPartBody>
        <w:p w:rsidR="00000000" w:rsidRDefault="00FF78C8">
          <w:pPr>
            <w:pStyle w:val="60DA182283A7456BA0CB6B0F1F3F5DC0"/>
          </w:pPr>
          <w:r w:rsidRPr="00920ABD">
            <w:rPr>
              <w:rStyle w:val="Textzstupnhosymbolu"/>
            </w:rPr>
            <w:t>Vyberte položku.</w:t>
          </w:r>
        </w:p>
      </w:docPartBody>
    </w:docPart>
    <w:docPart>
      <w:docPartPr>
        <w:name w:val="2706D7EC284D429AA828A15E54027250"/>
        <w:category>
          <w:name w:val="Všeobecné"/>
          <w:gallery w:val="placeholder"/>
        </w:category>
        <w:types>
          <w:type w:val="bbPlcHdr"/>
        </w:types>
        <w:behaviors>
          <w:behavior w:val="content"/>
        </w:behaviors>
        <w:guid w:val="{6D099A31-6092-4579-AFEB-FC2E44F79F3F}"/>
      </w:docPartPr>
      <w:docPartBody>
        <w:p w:rsidR="00000000" w:rsidRDefault="00FF78C8">
          <w:pPr>
            <w:pStyle w:val="2706D7EC284D429AA828A15E54027250"/>
          </w:pPr>
          <w:r w:rsidRPr="00920ABD">
            <w:rPr>
              <w:rStyle w:val="Textzstupnhosymbolu"/>
            </w:rPr>
            <w:t xml:space="preserve">Vyberte </w:t>
          </w:r>
          <w:r>
            <w:rPr>
              <w:rStyle w:val="Textzstupnhosymbolu"/>
            </w:rPr>
            <w:t>ročník</w:t>
          </w:r>
          <w:r w:rsidRPr="00920ABD">
            <w:rPr>
              <w:rStyle w:val="Textzstupnhosymbolu"/>
            </w:rPr>
            <w:t>.</w:t>
          </w:r>
        </w:p>
      </w:docPartBody>
    </w:docPart>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Trebuchet MS">
    <w:panose1 w:val="020B0603020202020204"/>
    <w:charset w:val="EE"/>
    <w:family w:val="swiss"/>
    <w:pitch w:val="variable"/>
    <w:sig w:usb0="00000687" w:usb1="00000000" w:usb2="00000000" w:usb3="00000000" w:csb0="0000009F" w:csb1="00000000"/>
  </w:font>
  <w:font w:name="Arial">
    <w:panose1 w:val="020B0604020202020204"/>
    <w:charset w:val="EE"/>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onsolas">
    <w:panose1 w:val="020B0609020204030204"/>
    <w:charset w:val="EE"/>
    <w:family w:val="modern"/>
    <w:pitch w:val="fixed"/>
    <w:sig w:usb0="E00006FF" w:usb1="0000FCFF" w:usb2="00000001"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08"/>
  <w:hyphenationZone w:val="425"/>
  <w:characterSpacingControl w:val="doNotCompress"/>
  <w:compat>
    <w:useFELayout/>
  </w:compat>
  <w:rsids>
    <w:rsidRoot w:val="00FF78C8"/>
    <w:rsid w:val="00FF78C8"/>
  </w:rsids>
  <m:mathPr>
    <m:mathFont m:val="Cambria Math"/>
    <m:brkBin m:val="before"/>
    <m:brkBinSub m:val="--"/>
    <m:smallFrac m:val="off"/>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sk-SK" w:eastAsia="sk-SK"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lny">
    <w:name w:val="Normal"/>
    <w:qFormat/>
  </w:style>
  <w:style w:type="character" w:default="1" w:styleId="Predvolenpsmoodseku">
    <w:name w:val="Default Paragraph Font"/>
    <w:uiPriority w:val="1"/>
    <w:semiHidden/>
    <w:unhideWhenUsed/>
  </w:style>
  <w:style w:type="table" w:default="1" w:styleId="Normlnatabuka">
    <w:name w:val="Normal Table"/>
    <w:uiPriority w:val="99"/>
    <w:semiHidden/>
    <w:unhideWhenUsed/>
    <w:qFormat/>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character" w:styleId="Textzstupnhosymbolu">
    <w:name w:val="Placeholder Text"/>
    <w:basedOn w:val="Predvolenpsmoodseku"/>
    <w:uiPriority w:val="99"/>
    <w:semiHidden/>
    <w:rPr>
      <w:color w:val="808080"/>
    </w:rPr>
  </w:style>
  <w:style w:type="paragraph" w:customStyle="1" w:styleId="C72205A17D804FD4AFC2A0CB48BD5A82">
    <w:name w:val="C72205A17D804FD4AFC2A0CB48BD5A82"/>
  </w:style>
  <w:style w:type="paragraph" w:customStyle="1" w:styleId="B6CEBC6FC49B410C88BE3F72A7A2CE45">
    <w:name w:val="B6CEBC6FC49B410C88BE3F72A7A2CE45"/>
  </w:style>
  <w:style w:type="paragraph" w:customStyle="1" w:styleId="60DA182283A7456BA0CB6B0F1F3F5DC0">
    <w:name w:val="60DA182283A7456BA0CB6B0F1F3F5DC0"/>
  </w:style>
  <w:style w:type="paragraph" w:customStyle="1" w:styleId="2706D7EC284D429AA828A15E54027250">
    <w:name w:val="2706D7EC284D429AA828A15E54027250"/>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1A29EB-3E73-4EF9-B36D-A959DEBF10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sablona_zaverecnej_prace_spseke_2026</Template>
  <TotalTime>147</TotalTime>
  <Pages>18</Pages>
  <Words>2436</Words>
  <Characters>13891</Characters>
  <Application>Microsoft Office Word</Application>
  <DocSecurity>0</DocSecurity>
  <Lines>115</Lines>
  <Paragraphs>32</Paragraphs>
  <ScaleCrop>false</ScaleCrop>
  <HeadingPairs>
    <vt:vector size="2" baseType="variant">
      <vt:variant>
        <vt:lpstr>Názov</vt:lpstr>
      </vt:variant>
      <vt:variant>
        <vt:i4>1</vt:i4>
      </vt:variant>
    </vt:vector>
  </HeadingPairs>
  <TitlesOfParts>
    <vt:vector size="1" baseType="lpstr">
      <vt:lpstr/>
    </vt:vector>
  </TitlesOfParts>
  <Company>Microsoft</Company>
  <LinksUpToDate>false</LinksUpToDate>
  <CharactersWithSpaces>16295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22</cp:revision>
  <dcterms:created xsi:type="dcterms:W3CDTF">2025-11-10T18:07:00Z</dcterms:created>
  <dcterms:modified xsi:type="dcterms:W3CDTF">2025-11-10T20:44:00Z</dcterms:modified>
</cp:coreProperties>
</file>